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6472BB" w14:textId="4193AC80" w:rsidR="002B0EFC" w:rsidRDefault="005C5C0D" w:rsidP="002B0EFC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A38C095" wp14:editId="0FE03800">
                <wp:simplePos x="0" y="0"/>
                <wp:positionH relativeFrom="column">
                  <wp:posOffset>7715250</wp:posOffset>
                </wp:positionH>
                <wp:positionV relativeFrom="paragraph">
                  <wp:posOffset>114300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17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173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867110882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1B684882" w14:textId="77777777" w:rsidR="00597864" w:rsidRPr="00AC71E6" w:rsidRDefault="00597864" w:rsidP="00AA0B7A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175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607.5pt;margin-top:9pt;width:2in;height:252pt;z-index:251680768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">
                <v:shape id="Freeform 717" o:spid="_x0000_s1027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filhwgAA&#10;ANwAAAAPAAAAZHJzL2Rvd25yZXYueG1sRE/fS8MwEH4X9j+EG/jm0imsWpeNKQ73Jm5uz2dzbcqa&#10;S0li2/33iyD4dh/fz1uuR9uKnnxoHCuYzzIQxKXTDdcKvg7bu0cQISJrbB2TggsFWK8mN0sstBv4&#10;k/p9rEUK4VCgAhNjV0gZSkMWw8x1xImrnLcYE/S11B6HFG5beZ9lC2mx4dRgsKNXQ+V5/2MVfB9O&#10;+WDqiua9f6On95ftR14dlbqdjptnEJHG+C/+c+90mp8/wO8z6QK5u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5+KWHCAAAA3AAAAA8AAAAAAAAAAAAAAAAAlwIAAGRycy9kb3du&#10;cmV2LnhtbFBLBQYAAAAABAAEAPUAAACGAwAAAAA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882" o:spid="_x0000_s1028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xrJyxAAA&#10;ANwAAAAPAAAAZHJzL2Rvd25yZXYueG1sRE/basJAEH0X/IdlhL7pxlo0jdmIFIQKSr2U0schOybB&#10;7GzIbmP8+25B6NscznXSVW9q0VHrKssKppMIBHFudcWFgs/zZhyDcB5ZY22ZFNzJwSobDlJMtL3x&#10;kbqTL0QIYZeggtL7JpHS5SUZdBPbEAfuYluDPsC2kLrFWwg3tXyOork0WHFoKLGht5Ly6+nHKCg+&#10;+Lx/5fiw73bXuI8P29nX91app1G/XoLw1Pt/8cP9rsP8xQv8PRMu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caycsQAAADcAAAADwAAAAAAAAAAAAAAAACXAgAAZHJzL2Rv&#10;d25yZXYueG1sUEsFBgAAAAAEAAQA9QAAAIgDAAAAAA==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867110882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1B684882" w14:textId="77777777" w:rsidR="00597864" w:rsidRPr="00AC71E6" w:rsidRDefault="00597864" w:rsidP="00AA0B7A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29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FEiVcMAAADcAAAADwAAAGRycy9kb3ducmV2LnhtbERPTWvCQBC9F/wPywi9SN1YqdHUVUqx&#10;UBEPpnofsmOSmp0Nu6vGf+8WhN7m8T5nvuxMIy7kfG1ZwWiYgCAurK65VLD/+XqZgvABWWNjmRTc&#10;yMNy0XuaY6btlXd0yUMpYgj7DBVUIbSZlL6oyKAf2pY4ckfrDIYIXSm1w2sMN418TZKJNFhzbKiw&#10;pc+KilN+NgrGnK8HzozzaXHb/q5mm9Slh1Sp53738Q4iUBf+xQ/3t47z0zf4eyZeIBd3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hRIlXDAAAA3AAAAA8AAAAAAAAAAAAA&#10;AAAAoQIAAGRycy9kb3ducmV2LnhtbFBLBQYAAAAABAAEAPkAAACRAwAAAAA=&#10;" strokecolor="#72b541" strokeweight="2pt">
                  <v:shadow opacity="24903f" mv:blur="40000f" origin=",.5" offset="0,20000emu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0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JT&#10;dZPDAAAA3AAAAA8AAABkcnMvZG93bnJldi54bWxET01rwkAQvQv9D8sUetNd06IldRVRC9GLqD30&#10;OM1Ok2B2NmQ3mv77riB4m8f7nNmit7W4UOsrxxrGIwWCOHem4kLD1+lz+A7CB2SDtWPS8EceFvOn&#10;wQxT4658oMsxFCKGsE9RQxlCk0rp85Is+pFriCP361qLIcK2kKbFawy3tUyUmkiLFceGEhtalZSf&#10;j53VsE9ssv3ebbu3TP28dutMWUMbrV+e++UHiEB9eIjv7szE+dMJ3J6JF8j5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clN1k8MAAADcAAAADwAAAAAAAAAAAAAAAACcAgAA&#10;ZHJzL2Rvd25yZXYueG1sUEsFBgAAAAAEAAQA9wAAAIwDAAAAAA==&#10;">
                  <v:imagedata r:id="rId10" o:title=""/>
                  <v:path arrowok="t"/>
                </v:shape>
                <w10:wrap type="through"/>
              </v:group>
            </w:pict>
          </mc:Fallback>
        </mc:AlternateContent>
      </w:r>
      <w:r w:rsidR="0054015E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CA7CD29" wp14:editId="27D12481">
                <wp:simplePos x="0" y="0"/>
                <wp:positionH relativeFrom="column">
                  <wp:posOffset>3956050</wp:posOffset>
                </wp:positionH>
                <wp:positionV relativeFrom="paragraph">
                  <wp:posOffset>114300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2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23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-1435282876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27CBD5DF" w14:textId="77777777" w:rsidR="00597864" w:rsidRPr="00AC71E6" w:rsidRDefault="00597864" w:rsidP="005E1FC9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25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31" style="position:absolute;margin-left:311.5pt;margin-top:9pt;width:2in;height:252pt;z-index:251676672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">
                <v:shape id="Freeform 717" o:spid="_x0000_s1032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3sNWwwAA&#10;ANsAAAAPAAAAZHJzL2Rvd25yZXYueG1sRI9BS8NAFITvgv9heYI3u2kFqzGboqWl3qSt9vyafckG&#10;s2/D7jaJ/94VBI/DzHzDFKvJdmIgH1rHCuazDARx5XTLjYKP4/buEUSIyBo7x6TgmwKsyuurAnPt&#10;Rt7TcIiNSBAOOSowMfa5lKEyZDHMXE+cvNp5izFJ30jtcUxw28lFlj1Iiy2nBYM9rQ1VX4eLVXA+&#10;npajaWqaD35DT7vX7fuy/lTq9mZ6eQYRaYr/4b/2m1awuIffL+kHyPI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3sNWwwAAANsAAAAPAAAAAAAAAAAAAAAAAJcCAABkcnMvZG93&#10;bnJldi54bWxQSwUGAAAAAAQABAD1AAAAhwMAAAAA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 id="Text Box 882" o:spid="_x0000_s1033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0D8xAAA&#10;ANsAAAAPAAAAZHJzL2Rvd25yZXYueG1sRI/disIwFITvF3yHcATv1tQfpFajiCAoKOuqiJeH5tgW&#10;m5PSxNp9+82CsJfDzHzDzJetKUVDtSssKxj0IxDEqdUFZwou581nDMJ5ZI2lZVLwQw6Wi87HHBNt&#10;X/xNzclnIkDYJagg975KpHRpTgZd31bEwbvb2qAPss6krvEV4KaUwyiaSIMFh4UcK1rnlD5OT6Mg&#10;++LzYcrx8dDsH3EbH3ej622nVK/brmYgPLX+P/xub7WC4Rj+voQfIB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CdA/MQAAADbAAAADwAAAAAAAAAAAAAAAACXAgAAZHJzL2Rv&#10;d25yZXYueG1sUEsFBgAAAAAEAAQA9QAAAIgDAAAAAA==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-1435282876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27CBD5DF" w14:textId="77777777" w:rsidR="00597864" w:rsidRPr="00AC71E6" w:rsidRDefault="00597864" w:rsidP="005E1FC9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34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iu9NMQAAADbAAAADwAAAGRycy9kb3ducmV2LnhtbESPQWvCQBSE70L/w/IEL1I3VTQ2dZUi&#10;FirioWl7f2Rfk9js27C7avz3riB4HGbmG2ax6kwjTuR8bVnByygBQVxYXXOp4Of743kOwgdkjY1l&#10;UnAhD6vlU2+BmbZn/qJTHkoRIewzVFCF0GZS+qIig35kW+Lo/VlnMETpSqkdniPcNHKcJDNpsOa4&#10;UGFL64qK//xoFEw43w6dmeTz4rI/bF53qUt/U6UG/e79DUSgLjzC9/anVjCewu1L/AFyeQ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K700xAAAANsAAAAPAAAAAAAAAAAA&#10;AAAAAKECAABkcnMvZG93bnJldi54bWxQSwUGAAAAAAQABAD5AAAAkgMAAAAA&#10;" strokecolor="#72b541" strokeweight="2pt">
                  <v:shadow opacity="24903f" mv:blur="40000f" origin=",.5" offset="0,20000emu"/>
                </v:line>
                <v:shape id="Picture 7" o:spid="_x0000_s1035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l3&#10;GoHEAAAA2wAAAA8AAABkcnMvZG93bnJldi54bWxEj09rwkAUxO+FfoflFXrT3aZFJLpKaRWiF/HP&#10;weMz+0yC2bchu9H027uC0OMwM79hpvPe1uJKra8ca/gYKhDEuTMVFxoO++VgDMIHZIO1Y9LwRx7m&#10;s9eXKabG3XhL110oRISwT1FDGUKTSunzkiz6oWuIo3d2rcUQZVtI0+Itwm0tE6VG0mLFcaHEhn5K&#10;yi+7zmrYJDZZHder7itTp8/uN1PW0ELr97f+ewIiUB/+w892ZjQkI3h8iT9Azu4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Dl3GoHEAAAA2wAAAA8AAAAAAAAAAAAAAAAAnAIA&#10;AGRycy9kb3ducmV2LnhtbFBLBQYAAAAABAAEAPcAAACNAwAAAAA=&#10;">
                  <v:imagedata r:id="rId11" o:title=""/>
                  <v:path arrowok="t"/>
                </v:shape>
                <w10:wrap type="through"/>
              </v:group>
            </w:pict>
          </mc:Fallback>
        </mc:AlternateContent>
      </w:r>
      <w:r w:rsidR="0054015E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51DCE95" wp14:editId="1D722DCD">
                <wp:simplePos x="0" y="0"/>
                <wp:positionH relativeFrom="column">
                  <wp:posOffset>5835650</wp:posOffset>
                </wp:positionH>
                <wp:positionV relativeFrom="paragraph">
                  <wp:posOffset>114300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16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168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1110310607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5AB28359" w14:textId="77777777" w:rsidR="00597864" w:rsidRPr="00AC71E6" w:rsidRDefault="00597864" w:rsidP="00AA0B7A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170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36" style="position:absolute;margin-left:459.5pt;margin-top:9pt;width:2in;height:252pt;z-index:251678720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">
                <v:shape id="Freeform 717" o:spid="_x0000_s1037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Ay3NxAAA&#10;ANwAAAAPAAAAZHJzL2Rvd25yZXYueG1sRI9PT8MwDMXvSHyHyEi7sXQcNlaWTYCYxg2xP5xN4zYV&#10;jVMloS3fHh+QuNl6z+/9vNlNvlMDxdQGNrCYF6CIq2BbbgycT/vbe1ApI1vsApOBH0qw215fbbC0&#10;YeR3Go65URLCqUQDLue+1DpVjjymeeiJRatD9JhljY22EUcJ952+K4ql9tiyNDjs6dlR9XX89gY+&#10;Tx+r0TU1LYb4QuvD0/5tVV+Mmd1Mjw+gMk353/x3/WoFfym08oxMoL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QMtzc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 id="Text Box 882" o:spid="_x0000_s1038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HosxwQAA&#10;ANwAAAAPAAAAZHJzL2Rvd25yZXYueG1sRE/bisIwEH0X/Icwgm+auoLUrlEWYUFB8Yrs49DMtsVm&#10;UppY698bQfBtDuc6s0VrStFQ7QrLCkbDCARxanXBmYLz6XcQg3AeWWNpmRQ8yMFi3u3MMNH2zgdq&#10;jj4TIYRdggpy76tESpfmZNANbUUcuH9bG/QB1pnUNd5DuCnlVxRNpMGCQ0OOFS1zSq/Hm1GQ7fi0&#10;nXK83zaba9zG+/X48rdWqt9rf75BeGr9R/x2r3SYP5nC65lwgZw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h6LMcEAAADcAAAADwAAAAAAAAAAAAAAAACXAgAAZHJzL2Rvd25y&#10;ZXYueG1sUEsFBgAAAAAEAAQA9QAAAIUDAAAAAA==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1110310607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5AB28359" w14:textId="77777777" w:rsidR="00597864" w:rsidRPr="00AC71E6" w:rsidRDefault="00597864" w:rsidP="00AA0B7A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39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CaBzcYAAADcAAAADwAAAGRycy9kb3ducmV2LnhtbESPQWvCQBCF74X+h2UEL1I3VjA2dZUi&#10;LbSIB9P2PmSnSWp2NuyuGv995yD0NsN78943q83gOnWmEFvPBmbTDBRx5W3LtYGvz7eHJaiYkC12&#10;nsnAlSJs1vd3Kyysv/CBzmWqlYRwLNBAk1JfaB2rhhzGqe+JRfvxwWGSNdTaBrxIuOv0Y5YttMOW&#10;paHBnrYNVcfy5AzMufyYBDcvl9V1//v6tMtD/p0bMx4NL8+gEg3p33y7freCnwu+PCMT6PU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gmgc3GAAAA3AAAAA8AAAAAAAAA&#10;AAAAAAAAoQIAAGRycy9kb3ducmV2LnhtbFBLBQYAAAAABAAEAPkAAACUAwAAAAA=&#10;" strokecolor="#72b541" strokeweight="2pt">
                  <v:shadow opacity="24903f" mv:blur="40000f" origin=",.5" offset="0,20000emu"/>
                </v:line>
                <v:shape id="Picture 7" o:spid="_x0000_s1040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26&#10;7efDAAAA3AAAAA8AAABkcnMvZG93bnJldi54bWxET01rwkAQvRf8D8sIvemusVSJriKthdhLqXrw&#10;OGbHJJidDdmNpv++WxB6m8f7nOW6t7W4UesrxxomYwWCOHem4kLD8fAxmoPwAdlg7Zg0/JCH9Wrw&#10;tMTUuDt/020fChFD2KeooQyhSaX0eUkW/dg1xJG7uNZiiLAtpGnxHsNtLROlXqXFimNDiQ29lZRf&#10;953V8JXYZHf63HUvmTpPu/dMWUNbrZ+H/WYBIlAf/sUPd2bi/NkE/p6JF8jV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/brt58MAAADcAAAADwAAAAAAAAAAAAAAAACcAgAA&#10;ZHJzL2Rvd25yZXYueG1sUEsFBgAAAAAEAAQA9wAAAIwDAAAAAA==&#10;">
                  <v:imagedata r:id="rId12" o:title=""/>
                  <v:path arrowok="t"/>
                </v:shape>
                <w10:wrap type="through"/>
              </v:group>
            </w:pict>
          </mc:Fallback>
        </mc:AlternateContent>
      </w:r>
      <w:r w:rsidR="0054015E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6BB9A95" wp14:editId="4053C925">
                <wp:simplePos x="0" y="0"/>
                <wp:positionH relativeFrom="column">
                  <wp:posOffset>2076450</wp:posOffset>
                </wp:positionH>
                <wp:positionV relativeFrom="paragraph">
                  <wp:posOffset>114300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1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18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-1006899792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52C77AAB" w14:textId="77777777" w:rsidR="00597864" w:rsidRPr="00AC71E6" w:rsidRDefault="00597864" w:rsidP="005E1FC9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20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41" style="position:absolute;margin-left:163.5pt;margin-top:9pt;width:2in;height:252pt;z-index:251674624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">
                <v:shape id="Freeform 717" o:spid="_x0000_s1042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FpuawwAA&#10;ANsAAAAPAAAAZHJzL2Rvd25yZXYueG1sRI9BT8MwDIXvSPsPkSdxY+k4MOiWTWxightiA85e4zYV&#10;jVMloS3/Hh+QuNl6z+993uwm36mBYmoDG1guClDEVbAtNwbez8ebe1ApI1vsApOBH0qw286uNlja&#10;MPIbDafcKAnhVKIBl3Nfap0qRx7TIvTEotUhesyyxkbbiKOE+07fFsWd9tiyNDjs6eCo+jp9ewOX&#10;8+dqdE1NyyE+0cPz/vi6qj+MuZ5Pj2tQmab8b/67frGCL7Dyiwygt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4FpuawwAAANsAAAAPAAAAAAAAAAAAAAAAAJcCAABkcnMvZG93&#10;bnJldi54bWxQSwUGAAAAAAQABAD1AAAAhwMAAAAA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 id="Text Box 882" o:spid="_x0000_s1043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SiXfwQAA&#10;ANsAAAAPAAAAZHJzL2Rvd25yZXYueG1sRE9Ni8IwEL0L/ocwwt40VUFq1ygiCAorapVlj0Mz2xab&#10;SWlirf/eLCx4m8f7nMWqM5VoqXGlZQXjUQSCOLO65FzB9bIdxiCcR9ZYWSYFT3KwWvZ7C0y0ffCZ&#10;2tTnIoSwS1BB4X2dSOmyggy6ka2JA/drG4M+wCaXusFHCDeVnETRTBosOTQUWNOmoOyW3o2C/MiX&#10;w5zj06H9usVdfNpPv3/2Sn0MuvUnCE+df4v/3Tsd5s/h75dwgFy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Eol38EAAADbAAAADwAAAAAAAAAAAAAAAACXAgAAZHJzL2Rvd25y&#10;ZXYueG1sUEsFBgAAAAAEAAQA9QAAAIUDAAAAAA==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-1006899792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52C77AAB" w14:textId="77777777" w:rsidR="00597864" w:rsidRPr="00AC71E6" w:rsidRDefault="00597864" w:rsidP="005E1FC9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44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lwerMEAAADbAAAADwAAAGRycy9kb3ducmV2LnhtbERPz2vCMBS+C/4P4Qm7yExVsLUzioiD&#10;yfBgnfdH89Z2a15Kkmn9781h4PHj+73a9KYVV3K+saxgOklAEJdWN1wp+Dq/v2YgfEDW2FomBXfy&#10;sFkPByvMtb3xia5FqEQMYZ+jgjqELpfSlzUZ9BPbEUfu2zqDIUJXSe3wFsNNK2dJspAGG44NNXa0&#10;q6n8Lf6MgjkXh7Ez8yIr78ef/fIzdeklVepl1G/fQATqw1P87/7QCmZxffwSf4Bc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iXB6swQAAANsAAAAPAAAAAAAAAAAAAAAA&#10;AKECAABkcnMvZG93bnJldi54bWxQSwUGAAAAAAQABAD5AAAAjwMAAAAA&#10;" strokecolor="#72b541" strokeweight="2pt">
                  <v:shadow opacity="24903f" mv:blur="40000f" origin=",.5" offset="0,20000emu"/>
                </v:line>
                <v:shape id="Picture 7" o:spid="_x0000_s1045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ae&#10;gvXEAAAA2wAAAA8AAABkcnMvZG93bnJldi54bWxEj09rwkAUxO8Fv8PyCt501ygiqasU/0D0UtQe&#10;enzNviah2bchu9H47V2h0OMwM79hluve1uJKra8ca5iMFQji3JmKCw2fl/1oAcIHZIO1Y9JwJw/r&#10;1eBlialxNz7R9RwKESHsU9RQhtCkUvq8JIt+7Bri6P241mKIsi2kafEW4baWiVJzabHiuFBiQ5uS&#10;8t9zZzV8JDY5fB0P3SxT39NumylraKf18LV/fwMRqA//4b92ZjQkE3h+iT9Arh4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aegvXEAAAA2wAAAA8AAAAAAAAAAAAAAAAAnAIA&#10;AGRycy9kb3ducmV2LnhtbFBLBQYAAAAABAAEAPcAAACNAwAAAAA=&#10;">
                  <v:imagedata r:id="rId13" o:title=""/>
                  <v:path arrowok="t"/>
                </v:shape>
                <w10:wrap type="through"/>
              </v:group>
            </w:pict>
          </mc:Fallback>
        </mc:AlternateContent>
      </w:r>
      <w:r w:rsidR="00E166A3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16D122" wp14:editId="695868B4">
                <wp:simplePos x="0" y="0"/>
                <wp:positionH relativeFrom="column">
                  <wp:posOffset>196850</wp:posOffset>
                </wp:positionH>
                <wp:positionV relativeFrom="paragraph">
                  <wp:posOffset>127000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15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153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1620578663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50C722BE" w14:textId="77777777" w:rsidR="00597864" w:rsidRPr="00AC71E6" w:rsidRDefault="00597864" w:rsidP="002B0EFC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155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46" style="position:absolute;margin-left:15.5pt;margin-top:10pt;width:2in;height:252pt;z-index:251661312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">
                <v:shape id="Freeform 717" o:spid="_x0000_s1047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3UBwwAA&#10;ANwAAAAPAAAAZHJzL2Rvd25yZXYueG1sRE/JTsMwEL1X4h+sqcStdQqCtmndChBVuVV04TzEkzgi&#10;Hke2ScLf10hI3ObprbPeDrYRHflQO1Ywm2YgiAuna64UnE+7yQJEiMgaG8ek4IcCbDc3ozXm2vX8&#10;Tt0xViKFcMhRgYmxzaUMhSGLYepa4sSVzluMCfpKao99CreNvMuyR2mx5tRgsKUXQ8XX8dsq+Dx9&#10;zHtTlTTr/Cst98+7w7y8KHU7Hp5WICIN8V/8537Taf7DPfw+ky6Qm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Fy3UBwwAAANwAAAAPAAAAAAAAAAAAAAAAAJcCAABkcnMvZG93&#10;bnJldi54bWxQSwUGAAAAAAQABAD1AAAAhwMAAAAA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 id="Text Box 882" o:spid="_x0000_s1048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c+4SxAAA&#10;ANwAAAAPAAAAZHJzL2Rvd25yZXYueG1sRE/basJAEH0X/IdlhL7pxloljdmIFIQKSr2U0schOybB&#10;7GzIbmP8+25B6NscznXSVW9q0VHrKssKppMIBHFudcWFgs/zZhyDcB5ZY22ZFNzJwSobDlJMtL3x&#10;kbqTL0QIYZeggtL7JpHS5SUZdBPbEAfuYluDPsC2kLrFWwg3tXyOooU0WHFoKLGht5Ly6+nHKCg+&#10;+Lx/5fiw73bXuI8P29nX91app1G/XoLw1Pt/8cP9rsP8+Qv8PRMu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nPuEsQAAADcAAAADwAAAAAAAAAAAAAAAACXAgAAZHJzL2Rv&#10;d25yZXYueG1sUEsFBgAAAAAEAAQA9QAAAIgDAAAAAA==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1620578663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50C722BE" w14:textId="77777777" w:rsidR="00597864" w:rsidRPr="00AC71E6" w:rsidRDefault="00597864" w:rsidP="002B0EFC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49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+R+NcMAAADcAAAADwAAAGRycy9kb3ducmV2LnhtbERPTWvCQBC9C/0PyxS8SN20otHUVUpp&#10;QREPjXofstMkbXY27K4a/70rCN7m8T5nvuxMI07kfG1ZweswAUFcWF1zqWC/+36ZgvABWWNjmRRc&#10;yMNy8dSbY6btmX/olIdSxBD2GSqoQmgzKX1RkUE/tC1x5H6tMxgidKXUDs8x3DTyLUkm0mDNsaHC&#10;lj4rKv7zo1Ew4nw9cGaUT4vL9u9rtkldekiV6j93H+8gAnXhIb67VzrOH4/h9ky8QC6u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PkfjXDAAAA3AAAAA8AAAAAAAAAAAAA&#10;AAAAoQIAAGRycy9kb3ducmV2LnhtbFBLBQYAAAAABAAEAPkAAACRAwAAAAA=&#10;" strokecolor="#72b541" strokeweight="2pt">
                  <v:shadow opacity="24903f" mv:blur="40000f" origin=",.5" offset="0,20000emu"/>
                </v:line>
                <v:shape id="Picture 7" o:spid="_x0000_s1050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nm&#10;KfPDAAAA3AAAAA8AAABkcnMvZG93bnJldi54bWxET01rwkAQvQv9D8sUvNXdphpK6ipFK0Qvou2h&#10;x2l2moRmZ0N2o/Hfu0LB2zze58yXg23EiTpfO9bwPFEgiAtnai41fH1unl5B+IBssHFMGi7kYbl4&#10;GM0xM+7MBzodQyliCPsMNVQhtJmUvqjIop+4ljhyv66zGCLsSmk6PMdw28hEqVRarDk2VNjSqqLi&#10;79hbDfvEJtvv3baf5urnpV/nyhr60Hr8OLy/gQg0hLv4352bOH+Wwu2ZeIFcXA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eYp88MAAADcAAAADwAAAAAAAAAAAAAAAACcAgAA&#10;ZHJzL2Rvd25yZXYueG1sUEsFBgAAAAAEAAQA9wAAAIwDAAAAAA==&#10;">
                  <v:imagedata r:id="rId14" o:title=""/>
                  <v:path arrowok="t"/>
                </v:shape>
                <w10:wrap type="through"/>
              </v:group>
            </w:pict>
          </mc:Fallback>
        </mc:AlternateContent>
      </w:r>
    </w:p>
    <w:p w14:paraId="2A925DDB" w14:textId="77777777" w:rsidR="009B0A49" w:rsidRDefault="009B0A49" w:rsidP="002B0EFC"/>
    <w:p w14:paraId="4C275FF1" w14:textId="77777777" w:rsidR="009B0A49" w:rsidRDefault="009B0A49" w:rsidP="002B0EFC"/>
    <w:p w14:paraId="1D988209" w14:textId="09E5F011" w:rsidR="009B0A49" w:rsidRDefault="009B0A49" w:rsidP="002B0EFC"/>
    <w:p w14:paraId="7EC152CE" w14:textId="6562E45F" w:rsidR="009B0A49" w:rsidRDefault="009B0A49" w:rsidP="002B0EFC"/>
    <w:p w14:paraId="5992AA3C" w14:textId="2B1BBE01" w:rsidR="009B0A49" w:rsidRPr="002B0EFC" w:rsidRDefault="00623054" w:rsidP="002B0EFC"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16EBE4B" wp14:editId="3A45872A">
                <wp:simplePos x="0" y="0"/>
                <wp:positionH relativeFrom="column">
                  <wp:posOffset>-1949450</wp:posOffset>
                </wp:positionH>
                <wp:positionV relativeFrom="paragraph">
                  <wp:posOffset>1800860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27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273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1751613669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3ED151D3" w14:textId="77777777" w:rsidR="00597864" w:rsidRPr="00AC71E6" w:rsidRDefault="00597864" w:rsidP="005C5C0D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275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51" style="position:absolute;margin-left:-153.45pt;margin-top:141.8pt;width:2in;height:252pt;z-index:251686912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">
                <v:shape id="Freeform 717" o:spid="_x0000_s1052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W0gdxAAA&#10;ANwAAAAPAAAAZHJzL2Rvd25yZXYueG1sRI9BS8NAFITvgv9heUJvdtMWGo3dFi0t9iZt1fMz+5IN&#10;Zt+G3TVJ/31XEDwOM/MNs9qMthU9+dA4VjCbZiCIS6cbrhW8n/f3DyBCRNbYOiYFFwqwWd/erLDQ&#10;buAj9adYiwThUKACE2NXSBlKQxbD1HXEyauctxiT9LXUHocEt62cZ9lSWmw4LRjsaGuo/D79WAVf&#10;5898MHVFs97v6PH1Zf+WVx9KTe7G5ycQkcb4H/5rH7SCeb6A3zPpCMj1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VtIHc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 id="Text Box 882" o:spid="_x0000_s1053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49MOxQAA&#10;ANwAAAAPAAAAZHJzL2Rvd25yZXYueG1sRI9ba8JAFITfhf6H5RT6phsvaExdRQRBoeIV6eMhe0yC&#10;2bMhu43pv+8WBB+HmfmGmS1aU4qGaldYVtDvRSCIU6sLzhRczutuDMJ5ZI2lZVLwSw4W87fODBNt&#10;H3yk5uQzESDsElSQe18lUro0J4OuZyvi4N1sbdAHWWdS1/gIcFPKQRSNpcGCw0KOFa1ySu+nH6Mg&#10;2/N5N+X4sGu+7nEbH7bD6/dWqY/3dvkJwlPrX+Fne6MVDCYj+D8TjoC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bj0w7FAAAA3AAAAA8AAAAAAAAAAAAAAAAAlwIAAGRycy9k&#10;b3ducmV2LnhtbFBLBQYAAAAABAAEAPUAAACJAwAAAAA=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1751613669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3ED151D3" w14:textId="77777777" w:rsidR="00597864" w:rsidRPr="00AC71E6" w:rsidRDefault="00597864" w:rsidP="005C5C0D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54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3RDKcUAAADcAAAADwAAAGRycy9kb3ducmV2LnhtbESPQWvCQBSE70L/w/IKvZS6qWITU1cp&#10;RUGRHhr1/si+Jmmzb8PuqvHfu0LB4zAz3zCzRW9acSLnG8sKXocJCOLS6oYrBfvd6iUD4QOyxtYy&#10;KbiQh8X8YTDDXNszf9OpCJWIEPY5KqhD6HIpfVmTQT+0HXH0fqwzGKJ0ldQOzxFuWjlKkjdpsOG4&#10;UGNHnzWVf8XRKBhzsXl2Zlxk5eXrdzndpi49pEo9PfYf7yAC9eEe/m+vtYJROoHbmXgE5PwK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83RDKcUAAADcAAAADwAAAAAAAAAA&#10;AAAAAAChAgAAZHJzL2Rvd25yZXYueG1sUEsFBgAAAAAEAAQA+QAAAJMDAAAAAA==&#10;" strokecolor="#72b541" strokeweight="2pt">
                  <v:shadow opacity="24903f" mv:blur="40000f" origin=",.5" offset="0,20000emu"/>
                </v:line>
                <v:shape id="Picture 7" o:spid="_x0000_s1055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l2&#10;FO/FAAAA3AAAAA8AAABkcnMvZG93bnJldi54bWxEj0FrwkAUhO9C/8PyCr3prmnRkrqKqIXoRdQe&#10;enzNvibB7NuQ3Wj677uC4HGYmW+Y2aK3tbhQ6yvHGsYjBYI4d6biQsPX6XP4DsIHZIO1Y9LwRx4W&#10;86fBDFPjrnygyzEUIkLYp6ihDKFJpfR5SRb9yDXE0ft1rcUQZVtI0+I1wm0tE6Um0mLFcaHEhlYl&#10;5edjZzXsE5tsv3fb7i1TP6/dOlPW0Ebrl+d++QEiUB8e4Xs7MxqS6QRuZ+IRkPN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pdhTvxQAAANwAAAAPAAAAAAAAAAAAAAAAAJwC&#10;AABkcnMvZG93bnJldi54bWxQSwUGAAAAAAQABAD3AAAAjgMAAAAA&#10;">
                  <v:imagedata r:id="rId15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3B1FA88" wp14:editId="3A690479">
                <wp:simplePos x="0" y="0"/>
                <wp:positionH relativeFrom="column">
                  <wp:posOffset>-3829050</wp:posOffset>
                </wp:positionH>
                <wp:positionV relativeFrom="paragraph">
                  <wp:posOffset>1800860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26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268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1832258006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59968DAD" w14:textId="77777777" w:rsidR="00597864" w:rsidRPr="00AC71E6" w:rsidRDefault="00597864" w:rsidP="005C5C0D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270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1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56" style="position:absolute;margin-left:-301.45pt;margin-top:141.8pt;width:2in;height:252pt;z-index:251685888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">
                <v:shape id="Freeform 717" o:spid="_x0000_s1057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JkyxwQAA&#10;ANwAAAAPAAAAZHJzL2Rvd25yZXYueG1sRE89b8IwEN2R+A/WIXUDBwagKQa1VVG7VYTCfI0vcdT4&#10;HNlukv77ekBifHrfu8NoW9GTD41jBctFBoK4dLrhWsHX+TjfgggRWWPrmBT8UYDDfjrZYa7dwCfq&#10;i1iLFMIhRwUmxi6XMpSGLIaF64gTVzlvMSboa6k9DinctnKVZWtpseHUYLCjV0PlT/FrFXyfr5vB&#10;1BUte/9Gj+8vx89NdVHqYTY+P4GINMa7+Ob+0ApW67Q2nUlHQO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iZMscEAAADcAAAADwAAAAAAAAAAAAAAAACXAgAAZHJzL2Rvd25y&#10;ZXYueG1sUEsFBgAAAAAEAAQA9QAAAIU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 id="Text Box 882" o:spid="_x0000_s1058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O+pNxQAA&#10;ANwAAAAPAAAAZHJzL2Rvd25yZXYueG1sRI9Ba8JAFITvBf/D8oTemo0pSIyuIoLQQKXWFPH4yD6T&#10;YPZtyG5j+u+7hYLHYWa+YVab0bRioN41lhXMohgEcWl1w5WCr2L/koJwHllja5kU/JCDzXrytMJM&#10;2zt/0nDylQgQdhkqqL3vMildWZNBF9mOOHhX2xv0QfaV1D3eA9y0MonjuTTYcFiosaNdTeXt9G0U&#10;VB9cHBacHg/D+y0d02P+er7kSj1Px+0ShKfRP8L/7TetIJkv4O9MOAJ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076k3FAAAA3AAAAA8AAAAAAAAAAAAAAAAAlwIAAGRycy9k&#10;b3ducmV2LnhtbFBLBQYAAAAABAAEAPUAAACJAwAAAAA=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1832258006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59968DAD" w14:textId="77777777" w:rsidR="00597864" w:rsidRPr="00AC71E6" w:rsidRDefault="00597864" w:rsidP="005C5C0D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59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wPgscIAAADcAAAADwAAAGRycy9kb3ducmV2LnhtbERPz2vCMBS+C/4P4Qm7yExVsLUzioiD&#10;yfBgnfdH89Z2a15Kkmn9781h4PHj+73a9KYVV3K+saxgOklAEJdWN1wp+Dq/v2YgfEDW2FomBXfy&#10;sFkPByvMtb3xia5FqEQMYZ+jgjqELpfSlzUZ9BPbEUfu2zqDIUJXSe3wFsNNK2dJspAGG44NNXa0&#10;q6n8Lf6MgjkXh7Ez8yIr78ef/fIzdeklVepl1G/fQATqw1P87/7QCmZpnB/PxCMg1w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wPgscIAAADcAAAADwAAAAAAAAAAAAAA&#10;AAChAgAAZHJzL2Rvd25yZXYueG1sUEsFBgAAAAAEAAQA+QAAAJADAAAAAA==&#10;" strokecolor="#72b541" strokeweight="2pt">
                  <v:shadow opacity="24903f" mv:blur="40000f" origin=",.5" offset="0,20000emu"/>
                </v:line>
                <v:shape id="Picture 7" o:spid="_x0000_s1060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f&#10;jJvFAAAA3AAAAA8AAABkcnMvZG93bnJldi54bWxEj0FrwkAUhO+F/oflCd7qrqlUSV2laIXYS6l6&#10;8PjMvibB7NuQ3Wj8965Q6HGYmW+Y+bK3tbhQ6yvHGsYjBYI4d6biQsNhv3mZgfAB2WDtmDTcyMNy&#10;8fw0x9S4K//QZRcKESHsU9RQhtCkUvq8JIt+5Bri6P261mKIsi2kafEa4baWiVJv0mLFcaHEhlYl&#10;5eddZzV8JzbZHr+23SRTp9dunSlr6FPr4aD/eAcRqA//4b92ZjQk0zE8zsQjIBd3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mn4ybxQAAANwAAAAPAAAAAAAAAAAAAAAAAJwC&#10;AABkcnMvZG93bnJldi54bWxQSwUGAAAAAAQABAD3AAAAjgMAAAAA&#10;">
                  <v:imagedata r:id="rId16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56D38AD" wp14:editId="69DD5D70">
                <wp:simplePos x="0" y="0"/>
                <wp:positionH relativeFrom="column">
                  <wp:posOffset>-5708650</wp:posOffset>
                </wp:positionH>
                <wp:positionV relativeFrom="paragraph">
                  <wp:posOffset>1800860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26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263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901649175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62DC21BB" w14:textId="77777777" w:rsidR="00597864" w:rsidRPr="00AC71E6" w:rsidRDefault="00597864" w:rsidP="005C5C0D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265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61" style="position:absolute;margin-left:-449.45pt;margin-top:141.8pt;width:2in;height:252pt;z-index:251684864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">
                <v:shape id="Freeform 717" o:spid="_x0000_s1062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gt7AxQAA&#10;ANwAAAAPAAAAZHJzL2Rvd25yZXYueG1sRI9BS8NAFITvgv9heYI3u2mFVmO3xRaLvRVT2/Mz+5IN&#10;Zt+G3TWJ/75bEDwOM/MNs1yPthU9+dA4VjCdZCCIS6cbrhV8HncPTyBCRNbYOiYFvxRgvbq9WWKu&#10;3cAf1BexFgnCIUcFJsYulzKUhiyGieuIk1c5bzEm6WupPQ4Jbls5y7K5tNhwWjDY0dZQ+V38WAVf&#10;x/NiMHVF096/0fP7ZndYVCel7u/G1xcQkcb4H/5r77WC2fwRrmfSEZCr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CC3sDFAAAA3AAAAA8AAAAAAAAAAAAAAAAAlwIAAGRycy9k&#10;b3ducmV2LnhtbFBLBQYAAAAABAAEAPUAAACJAwAAAAA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 id="Text Box 882" o:spid="_x0000_s1063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OkXTxgAA&#10;ANwAAAAPAAAAZHJzL2Rvd25yZXYueG1sRI9Ba8JAFITvBf/D8oTe6sa0SIyuQYRChUo1KcXjI/tM&#10;gtm3IbuN6b/vFgoeh5n5hllno2nFQL1rLCuYzyIQxKXVDVcKPovXpwSE88gaW8uk4IccZJvJwxpT&#10;bW98oiH3lQgQdikqqL3vUildWZNBN7MdcfAutjfog+wrqXu8BbhpZRxFC2mw4bBQY0e7mspr/m0U&#10;VB9cHJacHA/D+zUZk+P++eu8V+pxOm5XIDyN/h7+b79pBfHiBf7OhCM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DOkXTxgAAANwAAAAPAAAAAAAAAAAAAAAAAJcCAABkcnMv&#10;ZG93bnJldi54bWxQSwUGAAAAAAQABAD1AAAAigMAAAAA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901649175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62DC21BB" w14:textId="77777777" w:rsidR="00597864" w:rsidRPr="00AC71E6" w:rsidRDefault="00597864" w:rsidP="005C5C0D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64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q3V9MUAAADcAAAADwAAAGRycy9kb3ducmV2LnhtbESPQWvCQBSE74X+h+UVvBTdqNTY1FVE&#10;FCrSQ6PeH9nXJDX7NuyuGv99Vyh4HGbmG2a26EwjLuR8bVnBcJCAIC6srrlUcNhv+lMQPiBrbCyT&#10;ght5WMyfn2aYaXvlb7rkoRQRwj5DBVUIbSalLyoy6Ae2JY7ej3UGQ5SulNrhNcJNI0dJMpEGa44L&#10;Fba0qqg45WejYMz59tWZcT4tbl+/6/dd6tJjqlTvpVt+gAjUhUf4v/2pFYwmb3A/E4+AnP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dq3V9MUAAADcAAAADwAAAAAAAAAA&#10;AAAAAAChAgAAZHJzL2Rvd25yZXYueG1sUEsFBgAAAAAEAAQA+QAAAJMDAAAAAA==&#10;" strokecolor="#72b541" strokeweight="2pt">
                  <v:shadow opacity="24903f" mv:blur="40000f" origin=",.5" offset="0,20000emu"/>
                </v:line>
                <v:shape id="Picture 7" o:spid="_x0000_s1065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yv&#10;gjLFAAAA3AAAAA8AAABkcnMvZG93bnJldi54bWxEj09rwkAUxO8Fv8PyhN7qbtMSJLpKaRWil+Kf&#10;g8dn9pkEs29DdqPpt3cLhR6HmfkNM18OthE36nztWMPrRIEgLpypudRwPKxfpiB8QDbYOCYNP+Rh&#10;uRg9zTEz7s47uu1DKSKEfYYaqhDaTEpfVGTRT1xLHL2L6yyGKLtSmg7vEW4bmSiVSos1x4UKW/qs&#10;qLjue6vhO7HJ5rTd9O+5Or/1X7myhlZaP4+HjxmIQEP4D/+1c6MhSVP4PROPgFw8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sr4IyxQAAANwAAAAPAAAAAAAAAAAAAAAAAJwC&#10;AABkcnMvZG93bnJldi54bWxQSwUGAAAAAAQABAD3AAAAjgMAAAAA&#10;">
                  <v:imagedata r:id="rId17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6A3A3C8" wp14:editId="6C567677">
                <wp:simplePos x="0" y="0"/>
                <wp:positionH relativeFrom="column">
                  <wp:posOffset>-7588250</wp:posOffset>
                </wp:positionH>
                <wp:positionV relativeFrom="paragraph">
                  <wp:posOffset>1800860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25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258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218330908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4B27571C" w14:textId="77777777" w:rsidR="00597864" w:rsidRPr="00AC71E6" w:rsidRDefault="00597864" w:rsidP="005C5C0D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260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1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66" style="position:absolute;margin-left:-597.45pt;margin-top:141.8pt;width:2in;height:252pt;z-index:251683840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">
                <v:shape id="Freeform 717" o:spid="_x0000_s1067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SoYMwQAA&#10;ANwAAAAPAAAAZHJzL2Rvd25yZXYueG1sRE/PT8IwFL6T8D80j8SbdJAAMikEDQRvRkDPz/VtXVhf&#10;l7Zu87+3BxOOX77fm91gG9GRD7VjBbNpBoK4cLrmSsH1cnx8AhEissbGMSn4pQC77Xi0wVy7nj+o&#10;O8dKpBAOOSowMba5lKEwZDFMXUucuNJ5izFBX0ntsU/htpHzLFtKizWnBoMtvRoqbucfq+D78rXq&#10;TVXSrPMHWp9eju+r8lOph8mwfwYRaYh38b/7TSuYL9LadCYdAbn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EqGDMEAAADcAAAADwAAAAAAAAAAAAAAAACXAgAAZHJzL2Rvd25y&#10;ZXYueG1sUEsFBgAAAAAEAAQA9QAAAIU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 id="Text Box 882" o:spid="_x0000_s1068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VyDwxgAA&#10;ANwAAAAPAAAAZHJzL2Rvd25yZXYueG1sRI9Ba8JAFITvBf/D8oTe6saUlhhdgwiFCpVqUorHR/aZ&#10;BLNvQ3Yb03/fLQgeh5n5hlllo2nFQL1rLCuYzyIQxKXVDVcKvoq3pwSE88gaW8uk4JccZOvJwwpT&#10;ba98pCH3lQgQdikqqL3vUildWZNBN7MdcfDOtjfog+wrqXu8BrhpZRxFr9Jgw2Ghxo62NZWX/Mco&#10;qD652C84OeyHj0syJofd8/dpp9TjdNwsQXga/T18a79rBfHLAv7PhCMg1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jVyDwxgAAANwAAAAPAAAAAAAAAAAAAAAAAJcCAABkcnMv&#10;ZG93bnJldi54bWxQSwUGAAAAAAQABAD1AAAAigMAAAAA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218330908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4B27571C" w14:textId="77777777" w:rsidR="00597864" w:rsidRPr="00AC71E6" w:rsidRDefault="00597864" w:rsidP="005C5C0D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69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tp2bMMAAADcAAAADwAAAGRycy9kb3ducmV2LnhtbERPz2vCMBS+D/Y/hDfwMmaqgq3VtAxR&#10;2Bg7rNP7o3m2dc1LSaLW/345DHb8+H5vytH04krOd5YVzKYJCOLa6o4bBYfv/UsGwgdkjb1lUnAn&#10;D2Xx+LDBXNsbf9G1Co2IIexzVNCGMORS+rolg35qB+LInawzGCJ0jdQObzHc9HKeJEtpsOPY0OJA&#10;25bqn+piFCy4en92ZlFl9f3zvFt9pC49pkpNnsbXNYhAY/gX/7nftIL5Ms6PZ+IRkM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admzDAAAA3AAAAA8AAAAAAAAAAAAA&#10;AAAAoQIAAGRycy9kb3ducmV2LnhtbFBLBQYAAAAABAAEAPkAAACRAwAAAAA=&#10;" strokecolor="#72b541" strokeweight="2pt">
                  <v:shadow opacity="24903f" mv:blur="40000f" origin=",.5" offset="0,20000emu"/>
                </v:line>
                <v:shape id="Picture 7" o:spid="_x0000_s1070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NG&#10;GkbFAAAA3AAAAA8AAABkcnMvZG93bnJldi54bWxEj81rwkAUxO+C/8PyhN7qrmkRSV1F/IDYS/Hj&#10;0ONr9jUJZt+G7EbT/74rCB6HmfkNM1/2thZXan3lWMNkrEAQ585UXGg4n3avMxA+IBusHZOGP/Kw&#10;XAwHc0yNu/GBrsdQiAhhn6KGMoQmldLnJVn0Y9cQR+/XtRZDlG0hTYu3CLe1TJSaSosVx4USG1qX&#10;lF+OndXwldhk//25794z9fPWbTJlDW21fhn1qw8QgfrwDD/amdGQTCdwPxOPgFz8A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jRhpGxQAAANwAAAAPAAAAAAAAAAAAAAAAAJwC&#10;AABkcnMvZG93bnJldi54bWxQSwUGAAAAAAQABAD3AAAAjgMAAAAA&#10;">
                  <v:imagedata r:id="rId18" o:title=""/>
                  <v:path arrowok="t"/>
                </v:shape>
                <w10:wrap type="through"/>
              </v:group>
            </w:pict>
          </mc:Fallback>
        </mc:AlternateContent>
      </w:r>
      <w:r w:rsidR="00F925DC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C48BAF2" wp14:editId="4C0B98D5">
                <wp:simplePos x="0" y="0"/>
                <wp:positionH relativeFrom="column">
                  <wp:posOffset>-9467850</wp:posOffset>
                </wp:positionH>
                <wp:positionV relativeFrom="paragraph">
                  <wp:posOffset>1813560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25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0" y="0"/>
                          <a:chExt cx="1828800" cy="3200400"/>
                        </a:xfrm>
                      </wpg:grpSpPr>
                      <wps:wsp>
                        <wps:cNvPr id="253" name="Freeform 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28800" cy="3200400"/>
                          </a:xfrm>
                          <a:custGeom>
                            <a:avLst/>
                            <a:gdLst>
                              <a:gd name="T0" fmla="*/ 1828800 w 576"/>
                              <a:gd name="T1" fmla="*/ 3048000 h 1008"/>
                              <a:gd name="T2" fmla="*/ 1676400 w 576"/>
                              <a:gd name="T3" fmla="*/ 3200400 h 1008"/>
                              <a:gd name="T4" fmla="*/ 152400 w 576"/>
                              <a:gd name="T5" fmla="*/ 3200400 h 1008"/>
                              <a:gd name="T6" fmla="*/ 0 w 576"/>
                              <a:gd name="T7" fmla="*/ 3048000 h 1008"/>
                              <a:gd name="T8" fmla="*/ 0 w 576"/>
                              <a:gd name="T9" fmla="*/ 152400 h 1008"/>
                              <a:gd name="T10" fmla="*/ 152400 w 576"/>
                              <a:gd name="T11" fmla="*/ 0 h 1008"/>
                              <a:gd name="T12" fmla="*/ 1676400 w 576"/>
                              <a:gd name="T13" fmla="*/ 0 h 1008"/>
                              <a:gd name="T14" fmla="*/ 1828800 w 576"/>
                              <a:gd name="T15" fmla="*/ 152400 h 1008"/>
                              <a:gd name="T16" fmla="*/ 1828800 w 576"/>
                              <a:gd name="T17" fmla="*/ 30480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100"/>
                            <a:ext cx="1619250" cy="406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72B54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48"/>
                                  <w:szCs w:val="48"/>
                                </w:rPr>
                                <w:id w:val="-362057045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14:paraId="56CFE896" w14:textId="77777777" w:rsidR="00597864" w:rsidRPr="00AC71E6" w:rsidRDefault="00597864" w:rsidP="005C5C0D">
                                  <w:pPr>
                                    <w:pStyle w:val="BusinessName"/>
                                    <w:tabs>
                                      <w:tab w:val="left" w:pos="2268"/>
                                    </w:tabs>
                                    <w:rPr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</w:pPr>
                                  <w:r w:rsidRPr="00AC71E6">
                                    <w:rPr>
                                      <w:rStyle w:val="BusinessNameChar"/>
                                      <w:rFonts w:ascii="Myriad Pro" w:hAnsi="Myriad Pro"/>
                                      <w:color w:val="72B541"/>
                                      <w:sz w:val="48"/>
                                      <w:szCs w:val="48"/>
                                    </w:rPr>
                                    <w:t>g@dp4j.com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b" anchorCtr="0" upright="1">
                          <a:noAutofit/>
                        </wps:bodyPr>
                      </wps:wsp>
                      <wps:wsp>
                        <wps:cNvPr id="255" name="Straight Connector 9"/>
                        <wps:cNvCnPr>
                          <a:cxnSpLocks noChangeShapeType="1"/>
                        </wps:cNvCnPr>
                        <wps:spPr bwMode="auto">
                          <a:xfrm>
                            <a:off x="142240" y="2908300"/>
                            <a:ext cx="1558925" cy="0"/>
                          </a:xfrm>
                          <a:prstGeom prst="line">
                            <a:avLst/>
                          </a:prstGeom>
                          <a:noFill/>
                          <a:ln w="25400" cap="flat" cmpd="sng">
                            <a:solidFill>
                              <a:srgbClr val="72B54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612775"/>
                            <a:ext cx="156083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71" style="position:absolute;margin-left:-745.45pt;margin-top:142.8pt;width:2in;height:252pt;z-index:251682816" coordsize="1828800,3200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">
                <v:shape id="Freeform 717" o:spid="_x0000_s1072" style="position:absolute;width:1828800;height:320040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7hR9xAAA&#10;ANwAAAAPAAAAZHJzL2Rvd25yZXYueG1sRI/NTsMwEITvlXgHa5G4tU6LoG2oWwGiKjfU3/MSb+KI&#10;eB3ZJglvXyMhcRzNzDea1WawjejIh9qxgukkA0FcOF1zpeB03I4XIEJE1tg4JgU/FGCzvhmtMNeu&#10;5z11h1iJBOGQowITY5tLGQpDFsPEtcTJK523GJP0ldQe+wS3jZxl2aO0WHNaMNjSq6Hi6/BtFXwe&#10;L/PeVCVNO/9Gy93L9mNenpW6ux2en0BEGuJ/+K/9rhXMHu7h90w6AnJ9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u4Ufc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2147483647,2147483647;2147483647,2147483647;483870000,2147483647;0,2147483647;0,483870000;483870000,0;2147483647,0;2147483647,483870000;2147483647,2147483647" o:connectangles="0,0,0,0,0,0,0,0,0"/>
                </v:shape>
                <v:shape id="Text Box 882" o:spid="_x0000_s1073" type="#_x0000_t202" style="position:absolute;left:139700;top:38100;width:1619250;height:4064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Vo9uxQAA&#10;ANwAAAAPAAAAZHJzL2Rvd25yZXYueG1sRI9ba8JAFITfhf6H5RT6phuvxNRVRBAUKl6RPh6yxySY&#10;PRuy25j++25B8HGYmW+Y2aI1pWiodoVlBf1eBII4tbrgTMHlvO7GIJxH1lhaJgW/5GAxf+vMMNH2&#10;wUdqTj4TAcIuQQW591UipUtzMuh6tiIO3s3WBn2QdSZ1jY8AN6UcRNFEGiw4LORY0Sqn9H76MQqy&#10;PZ93U44Pu+brHrfxYTu8fm+V+nhvl58gPLX+FX62N1rBYDyC/zPhCMj5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1Wj27FAAAA3AAAAA8AAAAAAAAAAAAAAAAAlwIAAGRycy9k&#10;b3ducmV2LnhtbFBLBQYAAAAABAAEAPUAAACJAwAAAAA=&#10;" fillcolor="white [3212]" stroked="f" strokecolor="#72b541" strokeweight="1pt">
                  <v:textbox inset="0,0,0,0">
                    <w:txbxContent>
                      <w:sdt>
                        <w:sdtPr>
                          <w:rPr>
                            <w:rStyle w:val="BusinessNameChar"/>
                            <w:rFonts w:ascii="Myriad Pro" w:hAnsi="Myriad Pro"/>
                            <w:color w:val="72B541"/>
                            <w:sz w:val="48"/>
                            <w:szCs w:val="48"/>
                          </w:rPr>
                          <w:id w:val="-362057045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p w14:paraId="56CFE896" w14:textId="77777777" w:rsidR="00597864" w:rsidRPr="00AC71E6" w:rsidRDefault="00597864" w:rsidP="005C5C0D">
                            <w:pPr>
                              <w:pStyle w:val="BusinessName"/>
                              <w:tabs>
                                <w:tab w:val="left" w:pos="2268"/>
                              </w:tabs>
                              <w:rPr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</w:pPr>
                            <w:r w:rsidRPr="00AC71E6">
                              <w:rPr>
                                <w:rStyle w:val="BusinessNameChar"/>
                                <w:rFonts w:ascii="Myriad Pro" w:hAnsi="Myriad Pro"/>
                                <w:color w:val="72B541"/>
                                <w:sz w:val="48"/>
                                <w:szCs w:val="48"/>
                              </w:rPr>
                              <w:t>g@dp4j.com</w:t>
                            </w:r>
                          </w:p>
                        </w:sdtContent>
                      </w:sdt>
                    </w:txbxContent>
                  </v:textbox>
                </v:shape>
                <v:line id="Straight Connector 9" o:spid="_x0000_s1074" style="position:absolute;visibility:visible;mso-wrap-style:square" from="142240,2908300" to="1701165,2908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MEfScUAAADcAAAADwAAAGRycy9kb3ducmV2LnhtbESPQWvCQBSE74X+h+UVvBTdqNjY1FVE&#10;FCrioVHvj+xrkpp9G3ZXjf++KxR6HGbmG2a26EwjruR8bVnBcJCAIC6srrlUcDxs+lMQPiBrbCyT&#10;gjt5WMyfn2aYaXvjL7rmoRQRwj5DBVUIbSalLyoy6Ae2JY7et3UGQ5SulNrhLcJNI0dJ8iYN1hwX&#10;KmxpVVFxzi9GwZjz7asz43xa3Pc/6/dd6tJTqlTvpVt+gAjUhf/wX/tTKxhNJvA4E4+AnP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MEfScUAAADcAAAADwAAAAAAAAAA&#10;AAAAAAChAgAAZHJzL2Rvd25yZXYueG1sUEsFBgAAAAAEAAQA+QAAAJMDAAAAAA==&#10;" strokecolor="#72b541" strokeweight="2pt">
                  <v:shadow opacity="24903f" mv:blur="40000f" origin=",.5" offset="0,20000emu"/>
                </v:line>
                <v:shape id="Picture 7" o:spid="_x0000_s1075" type="#_x0000_t75" style="position:absolute;left:140335;top:612775;width:1560830;height:2035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LD&#10;SI/FAAAA3AAAAA8AAABkcnMvZG93bnJldi54bWxEj0FrwkAUhO8F/8PyhN5019iKRFeR1kLspVQ9&#10;eHxmn0kw+zZkN5r++25B6HGYmW+Y5bq3tbhR6yvHGiZjBYI4d6biQsPx8DGag/AB2WDtmDT8kIf1&#10;avC0xNS4O3/TbR8KESHsU9RQhtCkUvq8JIt+7Bri6F1cazFE2RbStHiPcFvLRKmZtFhxXCixobeS&#10;8uu+sxq+EpvsTp+77iVT52n3nilraKv187DfLEAE6sN/+NHOjIbkdQZ/Z+IRkKt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iw0iPxQAAANwAAAAPAAAAAAAAAAAAAAAAAJwC&#10;AABkcnMvZG93bnJldi54bWxQSwUGAAAAAAQABAD3AAAAjgMAAAAA&#10;">
                  <v:imagedata r:id="rId19" o:title=""/>
                  <v:path arrowok="t"/>
                </v:shape>
                <w10:wrap type="through"/>
              </v:group>
            </w:pict>
          </mc:Fallback>
        </mc:AlternateContent>
      </w:r>
      <w:r w:rsidR="009B0A49">
        <w:br w:type="page"/>
      </w:r>
      <w:bookmarkStart w:id="0" w:name="_GoBack"/>
      <w:bookmarkEnd w:id="0"/>
      <w:r w:rsidR="00E4260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06DD34F" wp14:editId="034222A0">
                <wp:simplePos x="0" y="0"/>
                <wp:positionH relativeFrom="page">
                  <wp:posOffset>334010</wp:posOffset>
                </wp:positionH>
                <wp:positionV relativeFrom="page">
                  <wp:posOffset>3613150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409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410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12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413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-1886247878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04CE908F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14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19046169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56B31592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2F4F7175" w14:textId="77777777" w:rsidR="00597864" w:rsidRPr="009C7B47" w:rsidRDefault="00597864" w:rsidP="00B557A0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15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16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417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729818653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3ECF0964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18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330638988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4476FDB4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19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8" o:spid="_x0000_s1076" style="position:absolute;margin-left:26.3pt;margin-top:284.5pt;width:2in;height:252pt;z-index:251696128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">
                <v:shape id="Freeform 996" o:spid="_x0000_s1077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HfEywQAA&#10;ANwAAAAPAAAAZHJzL2Rvd25yZXYueG1sRE/PT8IwFL6b8D80j4SbdDMGZFKIGgneDCCcH+vburi+&#10;Lm3Z5n9vDyYev3y/19vRtqInHxrHCvJ5BoK4dLrhWsHXaXf/BCJEZI2tY1LwQwG2m8ndGgvtBj5Q&#10;f4y1SCEcClRgYuwKKUNpyGKYu444cZXzFmOCvpba45DCbSsfsmwhLTacGgx29Gao/D7erILr6bIc&#10;TF1R3vt3Wu1fd5/L6qzUbDq+PIOINMZ/8Z/7Qyt4zNP8dCYdAbn5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h3xMsEAAADcAAAADwAAAAAAAAAAAAAAAACXAgAAZHJzL2Rvd25y&#10;ZXYueG1sUEsFBgAAAAAEAAQA9QAAAIU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078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7r&#10;4vXEAAAA3AAAAA8AAABkcnMvZG93bnJldi54bWxEj0FrAjEUhO+F/ofwCr3VbKQVWY1iC6I91VoF&#10;j8/Nc7O4eVk2Udd/3wiCx2FmvmHG087V4kxtqDxrUL0MBHHhTcWlhs3f/G0IIkRkg7Vn0nClANPJ&#10;89MYc+Mv/EvndSxFgnDIUYONscmlDIUlh6HnG+LkHXzrMCbZltK0eElwV8t+lg2kw4rTgsWGviwV&#10;x/XJafj4XMSyuPrtcGV3i1r97Gfqe6/160s3G4GI1MVH+N5eGg3vSsHtTDoCcvIP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B7r4vXEAAAA3AAAAA8AAAAAAAAAAAAAAAAAnAIA&#10;AGRycy9kb3ducmV2LnhtbFBLBQYAAAAABAAEAPcAAACNAwAAAAA=&#10;">
                  <v:imagedata r:id="rId21" o:title="" cropbottom="-90f"/>
                </v:shape>
                <v:group id="Group 1036" o:spid="_x0000_s1079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<v:shape id="Text Box 1012" o:spid="_x0000_s1080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nmwixQAA&#10;ANwAAAAPAAAAZHJzL2Rvd25yZXYueG1sRI9bi8IwFITfBf9DOAv7pqkXpFajiLCwguJtWXw8NGfb&#10;YnNSmmyt/94Igo/DzHzDzJetKUVDtSssKxj0IxDEqdUFZwp+zl+9GITzyBpLy6TgTg6Wi25njom2&#10;Nz5Sc/KZCBB2CSrIva8SKV2ak0HXtxVx8P5sbdAHWWdS13gLcFPKYRRNpMGCw0KOFa1zSq+nf6Mg&#10;2/N5N+X4sGu217iND5vR72Wj1OdHu5qB8NT6d/jV/tYKxoMRPM+EIyA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KebCLFAAAA3A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-1886247878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04CE908F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081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d/RWxgAA&#10;ANwAAAAPAAAAZHJzL2Rvd25yZXYueG1sRI/NasMwEITvhb6D2EJujewmFMeJYkqhUENDfgk5LtbW&#10;NrFWxlJt9+2rQCHHYWa+YVbZaBrRU+dqywriaQSCuLC65lLB6fjxnIBwHlljY5kU/JKDbP34sMJU&#10;24H31B98KQKEXYoKKu/bVEpXVGTQTW1LHLxv2xn0QXal1B0OAW4a+RJFr9JgzWGhwpbeKyquhx+j&#10;oNzycbPgZLfpv67JmOzy2fmSKzV5Gt+WIDyN/h7+b39qBfN4Drcz4QjI9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td/RW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19046169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56B31592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2F4F7175" w14:textId="77777777" w:rsidR="00597864" w:rsidRPr="009C7B47" w:rsidRDefault="00597864" w:rsidP="00B557A0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082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OBkccYAAADcAAAADwAAAGRycy9kb3ducmV2LnhtbESPQWvCQBSE7wX/w/IKvRTdWKvR1FVK&#10;UaiIB6PeH9lnEpt9G3a3Gv99t1DocZiZb5j5sjONuJLztWUFw0ECgriwuuZSwfGw7k9B+ICssbFM&#10;Cu7kYbnoPcwx0/bGe7rmoRQRwj5DBVUIbSalLyoy6Ae2JY7e2TqDIUpXSu3wFuGmkS9JMpEGa44L&#10;Fbb0UVHxlX8bBSPON8/OjPJpcd9dVrNt6tJTqtTTY/f+BiJQF/7Df+1PreB1OIbfM/EIyMU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jgZHHGAAAA3AAAAA8AAAAAAAAA&#10;AAAAAAAAoQIAAGRycy9kb3ducmV2LnhtbFBLBQYAAAAABAAEAPkAAACUAwAAAAA=&#10;" strokecolor="#72b541" strokeweight="2pt">
                    <v:shadow opacity="24903f" mv:blur="40000f" origin=",.5" offset="0,20000emu"/>
                  </v:line>
                </v:group>
                <v:group id="Group 1035" o:spid="_x0000_s1083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1pLqxgAAANwAAAAPAAAAZHJzL2Rvd25yZXYueG1sRI9Pa8JAFMTvBb/D8oTe&#10;6ia2lZK6ioiWHkLBRCi9PbLPJJh9G7Jr/nz7bqHgcZiZ3zDr7Wga0VPnassK4kUEgriwuuZSwTk/&#10;Pr2BcB5ZY2OZFEzkYLuZPawx0XbgE/WZL0WAsEtQQeV9m0jpiooMuoVtiYN3sZ1BH2RXSt3hEOCm&#10;kcsoWkmDNYeFClvaV1Rcs5tR8DHgsHuOD316veynn/z16zuNSanH+bh7B+Fp9Pfwf/tTK3iJV/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PWkurGAAAA3AAA&#10;AA8AAAAAAAAAAAAAAAAAqQIAAGRycy9kb3ducmV2LnhtbFBLBQYAAAAABAAEAPoAAACcAwAAAAA=&#10;">
                  <v:shape id="Text Box 1010" o:spid="_x0000_s1084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pWohxgAA&#10;ANwAAAAPAAAAZHJzL2Rvd25yZXYueG1sRI9Ba8JAFITvhf6H5Qne6kZb2pi6ShEKDVSMUaTHR/aZ&#10;BLNvQ3aN6b93hUKPw8x8wyxWg2lET52rLSuYTiIQxIXVNZcKDvvPpxiE88gaG8uk4JccrJaPDwtM&#10;tL3yjvrclyJA2CWooPK+TaR0RUUG3cS2xME72c6gD7Irpe7wGuCmkbMoepUGaw4LFba0rqg45xej&#10;oNzyfjPnONv03+d4iLP0+fiTKjUeDR/vIDwN/j/81/7SCl6mb3A/E46AXN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dpWoh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729818653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3ECF0964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085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Ov5TwQAA&#10;ANwAAAAPAAAAZHJzL2Rvd25yZXYueG1sRE/LisIwFN0L/kO4gjtNHUVqxygyICgovoZhlpfm2hab&#10;m9LEWv/eLASXh/OeL1tTioZqV1hWMBpGIIhTqwvOFPxe1oMYhPPIGkvLpOBJDpaLbmeOibYPPlFz&#10;9pkIIewSVJB7XyVSujQng25oK+LAXW1t0AdYZ1LX+AjhppRfUTSVBgsODTlW9JNTejvfjYLswJf9&#10;jOPjvtnd4jY+bsd//1ul+r129Q3CU+s/4rd7oxVMRmFtOBOOgFy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Dr+U8EAAADcAAAADwAAAAAAAAAAAAAAAACXAgAAZHJzL2Rvd25y&#10;ZXYueG1sUEsFBgAAAAAEAAQA9QAAAIUDAAAAAA=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330638988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4476FDB4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086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1udMUAAADcAAAADwAAAGRycy9kb3ducmV2LnhtbESPQWvCQBSE7wX/w/IEL6Vu1GI0uopI&#10;CxXxYNreH9lnEs2+Dbtbjf/eLRR6HGbmG2a57kwjruR8bVnBaJiAIC6srrlU8PX5/jID4QOyxsYy&#10;KbiTh/Wq97TETNsbH+mah1JECPsMFVQhtJmUvqjIoB/aljh6J+sMhihdKbXDW4SbRo6TZCoN1hwX&#10;KmxpW1FxyX+Mggnnu2dnJvmsuB/Ob/N96tLvVKlBv9ssQATqwn/4r/2hFbyO5vB7Jh4BuXo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a1udM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  <w:r w:rsidR="00E42600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8DE70E7" wp14:editId="0D514EA1">
                <wp:simplePos x="0" y="0"/>
                <wp:positionH relativeFrom="page">
                  <wp:posOffset>2208530</wp:posOffset>
                </wp:positionH>
                <wp:positionV relativeFrom="page">
                  <wp:posOffset>3609340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420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421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23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424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1205828207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20633C5A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25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874354873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29532929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765EC05D" w14:textId="77777777" w:rsidR="00597864" w:rsidRPr="009C7B47" w:rsidRDefault="00597864" w:rsidP="00B557A0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26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27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428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477259215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37386E4F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29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366568591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13CB6B71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30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87" style="position:absolute;margin-left:173.9pt;margin-top:284.2pt;width:2in;height:252pt;z-index:251697152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">
                <v:shape id="Freeform 996" o:spid="_x0000_s1088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PZ4UxAAA&#10;ANwAAAAPAAAAZHJzL2Rvd25yZXYueG1sRI9BS8NAFITvBf/D8oTe7CalWI3dFi0t9iZt1fMz+5IN&#10;Zt+G3TWJ/74rCD0OM/MNs9qMthU9+dA4VpDPMhDEpdMN1wrez/u7BxAhImtsHZOCXwqwWd9MVlho&#10;N/CR+lOsRYJwKFCBibErpAylIYth5jri5FXOW4xJ+lpqj0OC21bOs+xeWmw4LRjsaGuo/D79WAVf&#10;58/lYOqK8t7v6PH1Zf+2rD6Umt6Oz08gIo3xGv5vH7SCxTyHvzPpCMj1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z2eFM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089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BV&#10;tj/FAAAA3AAAAA8AAABkcnMvZG93bnJldi54bWxEj0FrwkAUhO8F/8PyCt7qJkFFUjdBBbGebG0L&#10;PT6zr9nQ7NuQ3Wr8925B6HGYmW+YZTnYVpyp941jBekkAUFcOd1wreDjffu0AOEDssbWMSm4koey&#10;GD0sMdfuwm90PoZaRAj7HBWYELpcSl8ZsugnriOO3rfrLYYo+1rqHi8RbluZJclcWmw4LhjsaGOo&#10;+jn+WgWz9S7U1dV9Ll7N165ND6dVuj8pNX4cVs8gAg3hP3xvv2gF0yyDvzPxCMjiB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gVbY/xQAAANwAAAAPAAAAAAAAAAAAAAAAAJwC&#10;AABkcnMvZG93bnJldi54bWxQSwUGAAAAAAQABAD3AAAAjgMAAAAA&#10;">
                  <v:imagedata r:id="rId22" o:title="" cropbottom="-90f"/>
                </v:shape>
                <v:group id="Group 1036" o:spid="_x0000_s1090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zfvP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sEiSe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3N+8/GAAAA3AAA&#10;AA8AAAAAAAAAAAAAAAAAqQIAAGRycy9kb3ducmV2LnhtbFBLBQYAAAAABAAEAPoAAACcAwAAAAA=&#10;">
                  <v:shape id="Text Box 1012" o:spid="_x0000_s1091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Gz7rxgAA&#10;ANwAAAAPAAAAZHJzL2Rvd25yZXYueG1sRI9Ba8JAFITvBf/D8oTe6sZUSoyuQYRChUo1KcXjI/tM&#10;gtm3IbuN6b/vFgoeh5n5hllno2nFQL1rLCuYzyIQxKXVDVcKPovXpwSE88gaW8uk4IccZJvJwxpT&#10;bW98oiH3lQgQdikqqL3vUildWZNBN7MdcfAutjfog+wrqXu8BbhpZRxFL9Jgw2Ghxo52NZXX/Nso&#10;qD64OCw5OR6G92syJsf989d5r9TjdNyuQHga/T38337TChbxAv7OhCM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jGz7r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1205828207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20633C5A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092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V5twxQAA&#10;ANwAAAAPAAAAZHJzL2Rvd25yZXYueG1sRI9ba8JAFITfhf6H5RT6phuvxNRVRBAUKl6RPh6yxySY&#10;PRuy25j++25B8HGYmW+Y2aI1pWiodoVlBf1eBII4tbrgTMHlvO7GIJxH1lhaJgW/5GAxf+vMMNH2&#10;wUdqTj4TAcIuQQW591UipUtzMuh6tiIO3s3WBn2QdSZ1jY8AN6UcRNFEGiw4LORY0Sqn9H76MQqy&#10;PZ93U44Pu+brHrfxYTu8fm+V+nhvl58gPLX+FX62N1rBaDCG/zPhCMj5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xXm3DFAAAA3A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874354873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29532929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765EC05D" w14:textId="77777777" w:rsidR="00597864" w:rsidRPr="009C7B47" w:rsidRDefault="00597864" w:rsidP="00B557A0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093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l4wu8UAAADcAAAADwAAAGRycy9kb3ducmV2LnhtbESPQWvCQBSE74X+h+UVvBTdqMXY1FVE&#10;FCrSQ6PeH9nXJDX7NuyuGv99Vyh4HGbmG2a26EwjLuR8bVnBcJCAIC6srrlUcNhv+lMQPiBrbCyT&#10;ght5WMyfn2aYaXvlb7rkoRQRwj5DBVUIbSalLyoy6Ae2JY7ej3UGQ5SulNrhNcJNI0dJMpEGa44L&#10;Fba0qqg45WejYMz59tWZcT4tbl+/6/dd6tJjqlTvpVt+gAjUhUf4v/2pFbyNJnA/E4+AnP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l4wu8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v:group id="Group 1035" o:spid="_x0000_s1094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9v3M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B0v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vb9zMUAAADcAAAA&#10;DwAAAAAAAAAAAAAAAACpAgAAZHJzL2Rvd25yZXYueG1sUEsFBgAAAAAEAAQA+gAAAJsDAAAAAA==&#10;">
                  <v:shape id="Text Box 1010" o:spid="_x0000_s1095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VjTuwgAA&#10;ANwAAAAPAAAAZHJzL2Rvd25yZXYueG1sRE/LisIwFN0L/kO4gjtNfSC1YxQRBkYYUeswzPLSXNti&#10;c1OaTK1/bxaCy8N5rzadqURLjSstK5iMIxDEmdUl5wp+Lp+jGITzyBory6TgQQ42635vhYm2dz5T&#10;m/pchBB2CSoovK8TKV1WkEE3tjVx4K62MegDbHKpG7yHcFPJaRQtpMGSQ0OBNe0Kym7pv1GQH/ly&#10;WHJ8OrTft7iLT/vZ799eqeGg236A8NT5t/jl/tIK5tOwNpwJR0Cu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JWNO7CAAAA3AAAAA8AAAAAAAAAAAAAAAAAlwIAAGRycy9kb3du&#10;cmV2LnhtbFBLBQYAAAAABAAEAPUAAACG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477259215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37386E4F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096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GpF1xgAA&#10;ANwAAAAPAAAAZHJzL2Rvd25yZXYueG1sRI9Ba8JAFITvBf/D8oTe6sa0lBhdgwiFCpVqUorHR/aZ&#10;BLNvQ3Yb03/fLQgeh5n5hlllo2nFQL1rLCuYzyIQxKXVDVcKvoq3pwSE88gaW8uk4JccZOvJwwpT&#10;ba98pCH3lQgQdikqqL3vUildWZNBN7MdcfDOtjfog+wrqXu8BrhpZRxFr9Jgw2Ghxo62NZWX/Mco&#10;qD652C84OeyHj0syJofd8/dpp9TjdNwsQXga/T18a79rBS/xAv7PhCMg1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NGpF1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366568591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13CB6B71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097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yKbicIAAADcAAAADwAAAGRycy9kb3ducmV2LnhtbERPz2vCMBS+D/Y/hDfwIjN1FaudUWRs&#10;oIiHVb0/mre2W/NSkqj1vzcHYceP7/di1ZtWXMj5xrKC8SgBQVxa3XCl4Hj4ep2B8AFZY2uZFNzI&#10;w2r5/LTAXNsrf9OlCJWIIexzVFCH0OVS+rImg35kO+LI/VhnMEToKqkdXmO4aeVbkkylwYZjQ40d&#10;fdRU/hVnoyDlYjt0Ji1m5W3/+znfZS47ZUoNXvr1O4hAffgXP9wbrWCSxvnxTDwCcnk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yKbicIAAADcAAAADwAAAAAAAAAAAAAA&#10;AAChAgAAZHJzL2Rvd25yZXYueG1sUEsFBgAAAAAEAAQA+QAAAJADAAAAAA==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  <w:r w:rsidR="00E42600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77C02BC" wp14:editId="46CBA3A2">
                <wp:simplePos x="0" y="0"/>
                <wp:positionH relativeFrom="page">
                  <wp:posOffset>4090670</wp:posOffset>
                </wp:positionH>
                <wp:positionV relativeFrom="page">
                  <wp:posOffset>3613150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431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432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34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435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-70592968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3C9D8100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36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47574050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27C3F998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244AF371" w14:textId="77777777" w:rsidR="00597864" w:rsidRPr="009C7B47" w:rsidRDefault="00597864" w:rsidP="00B557A0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37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38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439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724368801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2384A438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40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698201454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0525D481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41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98" style="position:absolute;margin-left:322.1pt;margin-top:284.5pt;width:2in;height:252pt;z-index:251698176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">
                <v:shape id="Freeform 996" o:spid="_x0000_s1099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a+xAAA&#10;ANwAAAAPAAAAZHJzL2Rvd25yZXYueG1sRI/NTsMwEITvlXgHa5G4tU4Lom2oWwGiKjfU3/MSb+KI&#10;eB3ZJglvXyMhcRzNzDea1WawjejIh9qxgukkA0FcOF1zpeB03I4XIEJE1tg4JgU/FGCzvhmtMNeu&#10;5z11h1iJBOGQowITY5tLGQpDFsPEtcTJK523GJP0ldQe+wS3jZxl2aO0WHNaMNjSq6Hi6/BtFXwe&#10;L/PeVCVNO/9Gy93L9mNenpW6ux2en0BEGuJ/+K/9rhU83M/g90w6AnJ9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jaWvs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100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rA&#10;hXnFAAAA3AAAAA8AAABkcnMvZG93bnJldi54bWxEj09rAjEUxO9Cv0N4BW+aXf8hW6NYQdRT1bbQ&#10;43Pzulm6eVk2Uddv3wiCx2FmfsPMFq2txIUaXzpWkPYTEMS50yUXCr4+170pCB+QNVaOScGNPCzm&#10;L50ZZtpd+UCXYyhEhLDPUIEJoc6k9Lkhi77vauLo/brGYoiyKaRu8BrhtpKDJJlIiyXHBYM1rQzl&#10;f8ezVTB+34Qiv7nv6d78bKr047RMdyeluq/t8g1EoDY8w4/2VisYDYdwPxOPgJz/A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KwIV5xQAAANwAAAAPAAAAAAAAAAAAAAAAAJwC&#10;AABkcnMvZG93bnJldi54bWxQSwUGAAAAAAQABAD3AAAAjgMAAAAA&#10;">
                  <v:imagedata r:id="rId23" o:title="" cropbottom="-90f"/>
                </v:shape>
                <v:group id="Group 1036" o:spid="_x0000_s1101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<v:shape id="Text Box 1012" o:spid="_x0000_s1102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jg2txgAA&#10;ANwAAAAPAAAAZHJzL2Rvd25yZXYueG1sRI9Ba8JAFITvBf/D8gRvddNqS4zZSCkUFBRtLOLxkX1N&#10;gtm3IbvG+O+7hUKPw8x8w6SrwTSip87VlhU8TSMQxIXVNZcKvo4fjzEI55E1NpZJwZ0crLLRQ4qJ&#10;tjf+pD73pQgQdgkqqLxvEyldUZFBN7UtcfC+bWfQB9mVUnd4C3DTyOcoepUGaw4LFbb0XlFxya9G&#10;Qbnn427B8WHXby/xEB82s9N5o9RkPLwtQXga/H/4r73WCuazF/g9E46AzH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jg2t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-70592968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3C9D8100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103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XJPaxgAA&#10;ANwAAAAPAAAAZHJzL2Rvd25yZXYueG1sRI9Ba8JAFITvBf/D8oTe6samSIyuQYRChUo1KcXjI/tM&#10;gtm3IbuN6b/vFgoeh5n5hllno2nFQL1rLCuYzyIQxKXVDVcKPovXpwSE88gaW8uk4IccZJvJwxpT&#10;bW98oiH3lQgQdikqqL3vUildWZNBN7MdcfAutjfog+wrqXu8Bbhp5XMULaTBhsNCjR3taiqv+bdR&#10;UH1wcVhycjwM79dkTI77+Ou8V+pxOm5XIDyN/h7+b79pBS/xAv7OhCM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5XJPa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47574050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27C3F998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244AF371" w14:textId="77777777" w:rsidR="00597864" w:rsidRPr="009C7B47" w:rsidRDefault="00597864" w:rsidP="00B557A0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104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MsD/cUAAADcAAAADwAAAGRycy9kb3ducmV2LnhtbESPQWvCQBSE7wX/w/IEL1I3mmI0ukop&#10;LVRKD6bt/ZF9JtHs27C71fjv3YLQ4zAz3zDrbW9acSbnG8sKppMEBHFpdcOVgu+vt8cFCB+QNbaW&#10;ScGVPGw3g4c15tpeeE/nIlQiQtjnqKAOocul9GVNBv3EdsTRO1hnMETpKqkdXiLctHKWJHNpsOG4&#10;UGNHLzWVp+LXKEi52I2dSYtFef08vi4/Mpf9ZEqNhv3zCkSgPvyH7+13reApzeDvTDwCcnM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MsD/c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v:group id="Group 1035" o:spid="_x0000_s1105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sP9j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BmHt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FrD/Y8IAAADcAAAADwAA&#10;AAAAAAAAAAAAAACpAgAAZHJzL2Rvd25yZXYueG1sUEsFBgAAAAAEAAQA+gAAAJgDAAAAAA==&#10;">
                  <v:shape id="Text Box 1010" o:spid="_x0000_s1106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wweoxgAA&#10;ANwAAAAPAAAAZHJzL2Rvd25yZXYueG1sRI9Ba8JAFITvBf/D8oTe6samlBhdgwiFCpVqUorHR/aZ&#10;BLNvQ3Yb03/fLQgeh5n5hlllo2nFQL1rLCuYzyIQxKXVDVcKvoq3pwSE88gaW8uk4JccZOvJwwpT&#10;ba98pCH3lQgQdikqqL3vUildWZNBN7MdcfDOtjfog+wrqXu8Brhp5XMUvUqDDYeFGjva1lRe8h+j&#10;oPrkYr/g5LAfPi7JmBx28fdpp9TjdNwsQXga/T18a79rBS/xAv7PhCMg1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Iwweo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724368801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2384A438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107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/91IwwAA&#10;ANwAAAAPAAAAZHJzL2Rvd25yZXYueG1sRE9da8IwFH0f+B/CFfa2pttEumoUEQYTJrpWxMdLc9cW&#10;m5uSZLX798vDwMfD+V6uR9OJgZxvLSt4TlIQxJXVLdcKTuX7UwbCB2SNnWVS8Ese1qvJwxJzbW/8&#10;RUMRahFD2OeooAmhz6X0VUMGfWJ74sh9W2cwROhqqR3eYrjp5EuazqXBlmNDgz1tG6quxY9RUB+4&#10;3L9xdtwPn9dszI671/Nlp9TjdNwsQAQaw1387/7QCmazOD+eiUdArv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/91IwwAAANwAAAAPAAAAAAAAAAAAAAAAAJcCAABkcnMvZG93&#10;bnJldi54bWxQSwUGAAAAAAQABAD1AAAAhw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698201454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0525D481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108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GhNb8YAAADcAAAADwAAAGRycy9kb3ducmV2LnhtbESPT2vCQBTE7wW/w/IEL6Vu/IPR6Coi&#10;Ci2lB9P2/sg+k2j2bdhdNX77bqHQ4zAzv2FWm8404kbO15YVjIYJCOLC6ppLBV+fh5c5CB+QNTaW&#10;ScGDPGzWvacVZtre+Ui3PJQiQthnqKAKoc2k9EVFBv3QtsTRO1lnMETpSqkd3iPcNHKcJDNpsOa4&#10;UGFLu4qKS341Ciacvz07M8nnxePjvF+8py79TpUa9LvtEkSgLvyH/9qvWsF0OoLfM/EIyPU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RoTW/GAAAA3AAAAA8AAAAAAAAA&#10;AAAAAAAAoQIAAGRycy9kb3ducmV2LnhtbFBLBQYAAAAABAAEAPkAAACUAwAAAAA=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  <w:r w:rsidR="00E42600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9D7A5DC" wp14:editId="183F1314">
                <wp:simplePos x="0" y="0"/>
                <wp:positionH relativeFrom="page">
                  <wp:posOffset>5965190</wp:posOffset>
                </wp:positionH>
                <wp:positionV relativeFrom="page">
                  <wp:posOffset>3609340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442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443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45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446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783005031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4AAF5672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47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2027466540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1BA31433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5A4AA6B7" w14:textId="77777777" w:rsidR="00597864" w:rsidRPr="009C7B47" w:rsidRDefault="00597864" w:rsidP="00B557A0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48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49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450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103504557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5BF6DC9D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51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358230424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34F96A6E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52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09" style="position:absolute;margin-left:469.7pt;margin-top:284.2pt;width:2in;height:252pt;z-index:251699200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">
                <v:shape id="Freeform 996" o:spid="_x0000_s1110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fEBYxAAA&#10;ANwAAAAPAAAAZHJzL2Rvd25yZXYueG1sRI/NTsMwEITvSLyDtUi9UadQ0TbUrQC1ghvq73mJN3FE&#10;vI5sN0nfHiMhcRzNzDea5XqwjejIh9qxgsk4A0FcOF1zpeB42N7PQYSIrLFxTAquFGC9ur1ZYq5d&#10;zzvq9rESCcIhRwUmxjaXMhSGLIaxa4mTVzpvMSbpK6k99gluG/mQZU/SYs1pwWBLb4aK7/3FKvg6&#10;nGe9qUqadH5Di/fX7eesPCk1uhtenkFEGuJ/+K/9oRVMp4/weyYdAbn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XxAWM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111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0v&#10;bnDFAAAA3AAAAA8AAABkcnMvZG93bnJldi54bWxEj0FrwkAUhO8F/8PyCt7qJhKLpG6CCqKebG0L&#10;PT6zr9nQ7NuQXTX+e7dQ6HGYmW+YRTnYVlyo941jBekkAUFcOd1wreDjffM0B+EDssbWMSm4kYey&#10;GD0sMNfuym90OYZaRAj7HBWYELpcSl8ZsugnriOO3rfrLYYo+1rqHq8Rbls5TZJnabHhuGCwo7Wh&#10;6ud4tgpmq22oq5v7nL+ar22bHk7LdH9Savw4LF9ABBrCf/ivvdMKsiyD3zPxCMjiD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dL25wxQAAANwAAAAPAAAAAAAAAAAAAAAAAJwC&#10;AABkcnMvZG93bnJldi54bWxQSwUGAAAAAAQABAD3AAAAjgMAAAAA&#10;">
                  <v:imagedata r:id="rId24" o:title="" cropbottom="-90f"/>
                </v:shape>
                <v:group id="Group 1036" o:spid="_x0000_s1112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tyOAxQAAANwAAAAPAAAAZHJzL2Rvd25yZXYueG1sRI9Bi8IwFITvwv6H8IS9&#10;adpdlaUaRcRdPIigLoi3R/Nsi81LaWJb/70RBI/DzHzDzBadKUVDtSssK4iHEQji1OqCMwX/x9/B&#10;DwjnkTWWlknBnRws5h+9GSbatryn5uAzESDsElSQe18lUro0J4NuaCvi4F1sbdAHWWdS19gGuCnl&#10;VxRNpMGCw0KOFa1ySq+Hm1Hw12K7/I7XzfZ6Wd3Px/HutI1Jqc9+t5yC8NT5d/jV3mgFo9EY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LcjgMUAAADcAAAA&#10;DwAAAAAAAAAAAAAAAACpAgAAZHJzL2Rvd25yZXYueG1sUEsFBgAAAAAEAAQA+gAAAJsDAAAAAA==&#10;">
                  <v:shape id="Text Box 1012" o:spid="_x0000_s1113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WuCnxgAA&#10;ANwAAAAPAAAAZHJzL2Rvd25yZXYueG1sRI9Ba8JAFITvQv/D8gq96aZtkBhdRYRCBaWalOLxkX1N&#10;gtm3IbtN4r/vFgoeh5n5hlltRtOInjpXW1bwPItAEBdW11wq+MzfpgkI55E1NpZJwY0cbNYPkxWm&#10;2g58pj7zpQgQdikqqLxvUyldUZFBN7MtcfC+bWfQB9mVUnc4BLhp5EsUzaXBmsNChS3tKiqu2Y9R&#10;UH5wflxwcjr2h2syJqf969dlr9TT47hdgvA0+nv4v/2uFcTxHP7OhCMg1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hWuCn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783005031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4AAF5672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114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FkU8xQAA&#10;ANwAAAAPAAAAZHJzL2Rvd25yZXYueG1sRI9Ba8JAFITvQv/D8gq96UYrGlNXkUKhgqJGkR4f2WcS&#10;zL4N2W2M/75bEDwOM/MNM192phItNa60rGA4iEAQZ1aXnCs4Hb/6MQjnkTVWlknBnRwsFy+9OSba&#10;3vhAbepzESDsElRQeF8nUrqsIINuYGvi4F1sY9AH2eRSN3gLcFPJURRNpMGSw0KBNX0WlF3TX6Mg&#10;3/FxO+N4v20317iL9+v3889aqbfXbvUBwlPnn+FH+1srGI+n8H8mHAG5+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4WRTzFAAAA3A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2027466540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1BA31433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5A4AA6B7" w14:textId="77777777" w:rsidR="00597864" w:rsidRPr="009C7B47" w:rsidRDefault="00597864" w:rsidP="00B557A0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115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VLk8sMAAADcAAAADwAAAGRycy9kb3ducmV2LnhtbERPz2vCMBS+D/Y/hDfwIppOZXW1qYhs&#10;sCEeVvX+aN7auualJJnW/345CDt+fL/z9WA6cSHnW8sKnqcJCOLK6pZrBcfD+2QJwgdkjZ1lUnAj&#10;D+vi8SHHTNsrf9GlDLWIIewzVNCE0GdS+qohg35qe+LIfVtnMEToaqkdXmO46eQsSV6kwZZjQ4M9&#10;bRuqfspfo2DO5efYmXm5rG7789vrLnXpKVVq9DRsViACDeFffHd/aAWLRVwbz8QjIIs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VS5PLDAAAA3AAAAA8AAAAAAAAAAAAA&#10;AAAAoQIAAGRycy9kb3ducmV2LnhtbFBLBQYAAAAABAAEAPkAAACRAwAAAAA=&#10;" strokecolor="#72b541" strokeweight="2pt">
                    <v:shadow opacity="24903f" mv:blur="40000f" origin=",.5" offset="0,20000emu"/>
                  </v:line>
                </v:group>
                <v:group id="Group 1035" o:spid="_x0000_s1116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+imFxgAAANwAAAAPAAAAZHJzL2Rvd25yZXYueG1sRI9Pa8JAFMTvgt9heYK3&#10;uom1YqOriLSlhyCohdLbI/tMgtm3Ibvmz7fvFgoeh5n5DbPZ9aYSLTWutKwgnkUgiDOrS84VfF3e&#10;n1YgnEfWWFkmBQM52G3How0m2nZ8ovbscxEg7BJUUHhfJ1K6rCCDbmZr4uBdbWPQB9nkUjfYBbip&#10;5DyKltJgyWGhwJoOBWW3890o+Oiw2z/Hb216ux6Gn8vL8TuNSanppN+vQXjq/SP83/7UChaLV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H6KYXGAAAA3AAA&#10;AA8AAAAAAAAAAAAAAAAAqQIAAGRycy9kb3ducmV2LnhtbFBLBQYAAAAABAAEAPoAAACcAwAAAAA=&#10;">
                  <v:shape id="Text Box 1010" o:spid="_x0000_s1117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JkuVwQAA&#10;ANwAAAAPAAAAZHJzL2Rvd25yZXYueG1sRE/LisIwFN0L8w/hDrjTdByVWo0yCAMKIz4Rl5fm2hab&#10;m9LE2vl7sxBcHs57tmhNKRqqXWFZwVc/AkGcWl1wpuB0/O3FIJxH1lhaJgX/5GAx/+jMMNH2wXtq&#10;Dj4TIYRdggpy76tESpfmZND1bUUcuKutDfoA60zqGh8h3JRyEEVjabDg0JBjRcuc0tvhbhRkWz5u&#10;JhzvNs3fLW7j3fr7fFkr1f1sf6YgPLX+LX65V1rBcBTmhzPhCMj5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CZLlcEAAADcAAAADwAAAAAAAAAAAAAAAACXAgAAZHJzL2Rvd25y&#10;ZXYueG1sUEsFBgAAAAAEAAQA9QAAAIUDAAAAAA=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103504557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5BF6DC9D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118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au4OxgAA&#10;ANwAAAAPAAAAZHJzL2Rvd25yZXYueG1sRI/dasJAFITvC32H5Qje1Y32h5i6ShEKDVSMUaSXh+wx&#10;CWbPhuwa07d3hUIvh5n5hlmsBtOInjpXW1YwnUQgiAuray4VHPafTzEI55E1NpZJwS85WC0fHxaY&#10;aHvlHfW5L0WAsEtQQeV9m0jpiooMuoltiYN3sp1BH2RXSt3hNcBNI2dR9CYN1hwWKmxpXVFxzi9G&#10;Qbnl/WbOcbbpv8/xEGfp8/EnVWo8Gj7eQXga/H/4r/2lFby8TuF+JhwBub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rau4O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358230424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34F96A6E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119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WNFxcYAAADcAAAADwAAAGRycy9kb3ducmV2LnhtbESPT2vCQBTE70K/w/IEL1I3/mljo6uI&#10;tGApPTRt74/sa5KafRt2V43f3hUEj8PM/IZZrjvTiCM5X1tWMB4lIIgLq2suFfx8vz3OQfiArLGx&#10;TArO5GG9eugtMdP2xF90zEMpIoR9hgqqENpMSl9UZNCPbEscvT/rDIYoXSm1w1OEm0ZOkuRZGqw5&#10;LlTY0raiYp8fjIIp5+9DZ6b5vDh//r++fKQu/U2VGvS7zQJEoC7cw7f2TiuYPU3geiYeAbm6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FjRcXGAAAA3AAAAA8AAAAAAAAA&#10;AAAAAAAAoQIAAGRycy9kb3ducmV2LnhtbFBLBQYAAAAABAAEAPkAAACUAwAAAAA=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  <w:r w:rsidR="00E42600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B2E52A0" wp14:editId="08B16367">
                <wp:simplePos x="0" y="0"/>
                <wp:positionH relativeFrom="page">
                  <wp:posOffset>7844790</wp:posOffset>
                </wp:positionH>
                <wp:positionV relativeFrom="page">
                  <wp:posOffset>3596640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453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454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56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457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-1092009047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06BF5127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58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382708454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13AE9B04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2C7D9D0E" w14:textId="77777777" w:rsidR="00597864" w:rsidRPr="009C7B47" w:rsidRDefault="00597864" w:rsidP="00B557A0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59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60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461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738400632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3515EA4B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62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234429912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61EC4EB2" w14:textId="77777777" w:rsidR="00597864" w:rsidRPr="009C7B47" w:rsidRDefault="00597864" w:rsidP="00B557A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463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20" style="position:absolute;margin-left:617.7pt;margin-top:283.2pt;width:2in;height:252pt;z-index:251700224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">
                <v:shape id="Freeform 996" o:spid="_x0000_s1121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TE7xxAAA&#10;ANwAAAAPAAAAZHJzL2Rvd25yZXYueG1sRI/NTsMwEITvSLyDtUjcqNOq0DbUrSiiKjfU3/MSb+KI&#10;eB3ZJglvXyMhcRzNzDea5XqwjejIh9qxgvEoA0FcOF1zpeB03D7MQYSIrLFxTAp+KMB6dXuzxFy7&#10;nvfUHWIlEoRDjgpMjG0uZSgMWQwj1xInr3TeYkzSV1J77BPcNnKSZU/SYs1pwWBLr4aKr8O3VfB5&#10;vMx6U5U07vwbLXab7cesPCt1fze8PIOINMT/8F/7XSuYPk7h90w6AnJ1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0xO8c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122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e6&#10;XTbFAAAA3AAAAA8AAABkcnMvZG93bnJldi54bWxEj0FrwkAUhO+C/2F5Qm+6iTRFUjdBhWJ7qlUL&#10;PT6zr9lg9m3IbjX++65Q6HGYmW+YZTnYVlyo941jBeksAUFcOd1wreB4eJkuQPiArLF1TApu5KEs&#10;xqMl5tpd+YMu+1CLCGGfowITQpdL6StDFv3MdcTR+3a9xRBlX0vd4zXCbSvnSfIkLTYcFwx2tDFU&#10;nfc/VkG23oa6urnPxc58bdv0/bRK305KPUyG1TOIQEP4D/+1X7WCxyyD+5l4BGTxC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3ul02xQAAANwAAAAPAAAAAAAAAAAAAAAAAJwC&#10;AABkcnMvZG93bnJldi54bWxQSwUGAAAAAAQABAD3AAAAjgMAAAAA&#10;">
                  <v:imagedata r:id="rId25" o:title="" cropbottom="-90f"/>
                </v:shape>
                <v:group id="Group 1036" o:spid="_x0000_s1123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vCsqxgAAANwAAAAPAAAAZHJzL2Rvd25yZXYueG1sRI9Pa8JAFMTvBb/D8oTe&#10;6iZaRaKriNTSQyg0EUpvj+wzCWbfhuw2f759t1DocZiZ3zD742ga0VPnassK4kUEgriwuuZSwTW/&#10;PG1BOI+ssbFMCiZycDzMHvaYaDvwB/WZL0WAsEtQQeV9m0jpiooMuoVtiYN3s51BH2RXSt3hEOCm&#10;kcso2kiDNYeFCls6V1Tcs2+j4HXA4bSKX/r0fjtPX/n6/TONSanH+XjagfA0+v/wX/tNK3heb+D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W8KyrGAAAA3AAA&#10;AA8AAAAAAAAAAAAAAAAAqQIAAGRycy9kb3ducmV2LnhtbFBLBQYAAAAABAAEAPoAAACcAwAAAAA=&#10;">
                  <v:shape id="Text Box 1012" o:spid="_x0000_s1124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z9PhxQAA&#10;ANwAAAAPAAAAZHJzL2Rvd25yZXYueG1sRI/dasJAFITvBd9hOYXe1U1t1Zi6SikIFRR/ES8P2dMk&#10;mD0bsmuMb+8KBS+HmfmGmcxaU4qGaldYVvDei0AQp1YXnCk47OdvMQjnkTWWlknBjRzMpt3OBBNt&#10;r7ylZuczESDsElSQe18lUro0J4OuZyvi4P3Z2qAPss6krvEa4KaU/SgaSoMFh4UcK/rJKT3vLkZB&#10;tub9aszxZtUsz3EbbxYfx9NCqdeX9vsLhKfWP8P/7V+t4HMwgseZcATk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vP0+HFAAAA3A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-1092009047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06BF5127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125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UEeTwQAA&#10;ANwAAAAPAAAAZHJzL2Rvd25yZXYueG1sRE/LisIwFN0L8w/hDrjTdByVWo0yCAMKIz4Rl5fm2hab&#10;m9LE2vl7sxBcHs57tmhNKRqqXWFZwVc/AkGcWl1wpuB0/O3FIJxH1lhaJgX/5GAx/+jMMNH2wXtq&#10;Dj4TIYRdggpy76tESpfmZND1bUUcuKutDfoA60zqGh8h3JRyEEVjabDg0JBjRcuc0tvhbhRkWz5u&#10;JhzvNs3fLW7j3fr7fFkr1f1sf6YgPLX+LX65V1rBcBTWhjPhCMj5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lBHk8EAAADcAAAADwAAAAAAAAAAAAAAAACXAgAAZHJzL2Rvd25y&#10;ZXYueG1sUEsFBgAAAAAEAAQA9QAAAIUDAAAAAA=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382708454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13AE9B04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2C7D9D0E" w14:textId="77777777" w:rsidR="00597864" w:rsidRPr="009C7B47" w:rsidRDefault="00597864" w:rsidP="00B557A0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126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8fXtMYAAADcAAAADwAAAGRycy9kb3ducmV2LnhtbESPQWvCQBSE74X+h+UVeim6aa1Go6uU&#10;0oIiHox6f2SfSTT7NuxuNf57t1DocZiZb5jZojONuJDztWUFr/0EBHFhdc2lgv3uuzcG4QOyxsYy&#10;KbiRh8X88WGGmbZX3tIlD6WIEPYZKqhCaDMpfVGRQd+3LXH0jtYZDFG6UmqH1wg3jXxLkpE0WHNc&#10;qLClz4qKc/5jFAw4X704M8jHxW1z+pqsU5ceUqWen7qPKYhAXfgP/7WXWsH7cAK/Z+IRkPM7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/H17TGAAAA3AAAAA8AAAAAAAAA&#10;AAAAAAAAoQIAAGRycy9kb3ducmV2LnhtbFBLBQYAAAAABAAEAPkAAACUAwAAAAA=&#10;" strokecolor="#72b541" strokeweight="2pt">
                    <v:shadow opacity="24903f" mv:blur="40000f" origin=",.5" offset="0,20000emu"/>
                  </v:line>
                </v:group>
                <v:group id="Group 1035" o:spid="_x0000_s1127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<v:shape id="Text Box 1010" o:spid="_x0000_s1128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BiSzxgAA&#10;ANwAAAAPAAAAZHJzL2Rvd25yZXYueG1sRI/NasMwEITvhb6D2EJutZymBMexHEqh0EBD80fIcbG2&#10;trG1MpbquG8fBQo5DjPzDZOtRtOKgXpXW1YwjWIQxIXVNZcKjoeP5wSE88gaW8uk4I8crPLHhwxT&#10;bS+8o2HvSxEg7FJUUHnfpVK6oiKDLrIdcfB+bG/QB9mXUvd4CXDTypc4nkuDNYeFCjt6r6ho9r9G&#10;QfnNh82Ck+1m+GqSMdmuZ6fzWqnJ0/i2BOFp9Pfwf/tTK3idT+F2JhwBmV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lBiSz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738400632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3515EA4B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129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1LrExgAA&#10;ANwAAAAPAAAAZHJzL2Rvd25yZXYueG1sRI9Ba8JAFITvBf/D8oTe6sa0SIyuQYRChUo1KcXjI/tM&#10;gtm3IbuN6b/vFgoeh5n5hllno2nFQL1rLCuYzyIQxKXVDVcKPovXpwSE88gaW8uk4IccZJvJwxpT&#10;bW98oiH3lQgQdikqqL3vUildWZNBN7MdcfAutjfog+wrqXu8BbhpZRxFC2mw4bBQY0e7mspr/m0U&#10;VB9cHJacHA/D+zUZk+P++eu8V+pxOm5XIDyN/h7+b79pBS+LGP7OhCM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V1LrE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234429912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61EC4EB2" w14:textId="77777777" w:rsidR="00597864" w:rsidRPr="009C7B47" w:rsidRDefault="00597864" w:rsidP="00B557A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130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EMq48UAAADcAAAADwAAAGRycy9kb3ducmV2LnhtbESPQWvCQBSE70L/w/KEXkQ3bYrR1FVK&#10;aUGRHox6f2Rfk9js27C71fjvXaHQ4zAz3zCLVW9acSbnG8sKniYJCOLS6oYrBYf953gGwgdkja1l&#10;UnAlD6vlw2CBubYX3tG5CJWIEPY5KqhD6HIpfVmTQT+xHXH0vq0zGKJ0ldQOLxFuWvmcJFNpsOG4&#10;UGNH7zWVP8WvUZBysRk5kxaz8vp1+phvM5cdM6Ueh/3bK4hAffgP/7XXWsHLNIX7mXgE5PIG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EMq48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  <w:r w:rsidR="00597864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6672322" wp14:editId="377F7550">
                <wp:simplePos x="0" y="0"/>
                <wp:positionH relativeFrom="page">
                  <wp:posOffset>331470</wp:posOffset>
                </wp:positionH>
                <wp:positionV relativeFrom="page">
                  <wp:posOffset>298450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1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2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5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-2026858070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4FCC57A5" w14:textId="77777777" w:rsidR="00597864" w:rsidRPr="009C7B47" w:rsidRDefault="00597864" w:rsidP="0087575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6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996220171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786E1EE7" w14:textId="77777777" w:rsidR="00597864" w:rsidRPr="009C7B47" w:rsidRDefault="00597864" w:rsidP="0087575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33A47CC7" w14:textId="77777777" w:rsidR="00597864" w:rsidRPr="009C7B47" w:rsidRDefault="00597864" w:rsidP="00875750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7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9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210928767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4EBA82CC" w14:textId="41C953C8" w:rsidR="00597864" w:rsidRPr="009C7B47" w:rsidRDefault="00597864" w:rsidP="0087575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10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723326771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6FE6830C" w14:textId="77777777" w:rsidR="00597864" w:rsidRPr="009C7B47" w:rsidRDefault="00597864" w:rsidP="00875750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11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31" style="position:absolute;margin-left:26.1pt;margin-top:23.5pt;width:2in;height:252pt;z-index:251672576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">
                <v:shape id="Freeform 996" o:spid="_x0000_s1132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D5TawgAA&#10;ANoAAAAPAAAAZHJzL2Rvd25yZXYueG1sRI/BbsIwEETvlfgHayv1Vhw4AA0YVBCovVVAy3mJN3FE&#10;vI5sk6R/X1eq1ONoZt5oVpvBNqIjH2rHCibjDARx4XTNlYLP8+F5ASJEZI2NY1LwTQE269HDCnPt&#10;ej5Sd4qVSBAOOSowMba5lKEwZDGMXUucvNJ5izFJX0ntsU9w28hpls2kxZrTgsGWdoaK2+luFVzP&#10;l3lvqpImnd/Ty9v28DEvv5R6ehxelyAiDfE//Nd+1wqm8Hsl3QC5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IPlNrCAAAA2gAAAA8AAAAAAAAAAAAAAAAAlwIAAGRycy9kb3du&#10;cmV2LnhtbFBLBQYAAAAABAAEAPUAAACGAwAAAAA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133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rr&#10;HZHEAAAA2gAAAA8AAABkcnMvZG93bnJldi54bWxEj0FrwkAUhO+F/oflFXqrm1gqErMRWxDtSZu2&#10;4PGZfc2GZt+G7Krx37uC4HGYmW+YfD7YVhyp941jBekoAUFcOd1wreDne/kyBeEDssbWMSk4k4d5&#10;8fiQY6bdib/oWIZaRAj7DBWYELpMSl8ZsuhHriOO3p/rLYYo+1rqHk8Rbls5TpKJtNhwXDDY0Yeh&#10;6r88WAVv76tQV2f3O92a3apNN/tF+rlX6vlpWMxABBrCPXxrr7WCV7heiTdAFh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rrHZHEAAAA2gAAAA8AAAAAAAAAAAAAAAAAnAIA&#10;AGRycy9kb3ducmV2LnhtbFBLBQYAAAAABAAEAPcAAACNAwAAAAA=&#10;">
                  <v:imagedata r:id="rId26" o:title="" cropbottom="-90f"/>
                </v:shape>
                <v:group id="Group 1036" o:spid="_x0000_s1134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<v:shape id="Text Box 1012" o:spid="_x0000_s1135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uIIOwgAA&#10;ANoAAAAPAAAAZHJzL2Rvd25yZXYueG1sRI9Bi8IwFITvgv8hPMGbpuuidKtRRBBWUNZVEY+P5m1b&#10;bF5KE2v992ZB8DjMzDfMbNGaUjRUu8Kygo9hBII4tbrgTMHpuB7EIJxH1lhaJgUPcrCYdzszTLS9&#10;8y81B5+JAGGXoILc+yqR0qU5GXRDWxEH78/WBn2QdSZ1jfcAN6UcRdFEGiw4LORY0Sqn9Hq4GQXZ&#10;Dx93Xxzvd832GrfxfvN5vmyU6vfa5RSEp9a/w6/2t1Ywhv8r4QbI+R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C4gg7CAAAA2gAAAA8AAAAAAAAAAAAAAAAAlwIAAGRycy9kb3du&#10;cmV2LnhtbFBLBQYAAAAABAAEAPUAAACG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-2026858070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4FCC57A5" w14:textId="77777777" w:rsidR="00597864" w:rsidRPr="009C7B47" w:rsidRDefault="00597864" w:rsidP="0087575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136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ahx5xAAA&#10;ANoAAAAPAAAAZHJzL2Rvd25yZXYueG1sRI/NasMwEITvhb6D2EJujdwWjOtECSUQqCEmfyXkuFgb&#10;28RaGUu1nbePAoUeh5n5hpkvR9OInjpXW1bwNo1AEBdW11wq+DmuXxMQziNrbCyTghs5WC6en+aY&#10;ajvwnvqDL0WAsEtRQeV9m0rpiooMuqltiYN3sZ1BH2RXSt3hEOCmke9RFEuDNYeFCltaVVRcD79G&#10;QbnlY/7JyS7vN9dkTHbZx+mcKTV5Gb9mIDyN/j/81/7WCmJ4XAk3QC7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GocecQAAADaAAAADwAAAAAAAAAAAAAAAACXAgAAZHJzL2Rv&#10;d25yZXYueG1sUEsFBgAAAAAEAAQA9QAAAIgDAAAAAA=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996220171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786E1EE7" w14:textId="77777777" w:rsidR="00597864" w:rsidRPr="009C7B47" w:rsidRDefault="00597864" w:rsidP="0087575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33A47CC7" w14:textId="77777777" w:rsidR="00597864" w:rsidRPr="009C7B47" w:rsidRDefault="00597864" w:rsidP="00875750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137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adqCcMAAADaAAAADwAAAGRycy9kb3ducmV2LnhtbESPQWvCQBSE7wX/w/IEL1I3VTCaukoR&#10;hYp4MNb7I/uapM2+Dburxn/fFYQeh5n5hlmsOtOIKzlfW1bwNkpAEBdW11wq+DptX2cgfEDW2Fgm&#10;BXfysFr2XhaYaXvjI13zUIoIYZ+hgiqENpPSFxUZ9CPbEkfv2zqDIUpXSu3wFuGmkeMkmUqDNceF&#10;CltaV1T85hejYML5bujMJJ8V98PPZr5PXXpOlRr0u493EIG68B9+tj+1ghQeV+INkMs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2nagnDAAAA2gAAAA8AAAAAAAAAAAAA&#10;AAAAoQIAAGRycy9kb3ducmV2LnhtbFBLBQYAAAAABAAEAPkAAACRAwAAAAA=&#10;" strokecolor="#72b541" strokeweight="2pt">
                    <v:shadow opacity="24903f" mv:blur="40000f" origin=",.5" offset="0,20000emu"/>
                  </v:line>
                </v:group>
                <v:group id="Group 1035" o:spid="_x0000_s1138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2Cy2wQAAANoAAAAPAAAAZHJzL2Rvd25yZXYueG1sRE/LasJAFN0X/IfhCt3V&#10;SVoqEh2DiJUuQsEHiLtL5pqEZO6EzJjH33cWhS4P571JR9OInjpXWVYQLyIQxLnVFRcKrpevtxUI&#10;55E1NpZJwUQO0u3sZYOJtgOfqD/7QoQQdgkqKL1vEyldXpJBt7AtceAetjPoA+wKqTscQrhp5HsU&#10;LaXBikNDiS3tS8rr89MoOA447D7iQ5/Vj/10v3z+3LKYlHqdj7s1CE+j/xf/ub+1grA1XAk3QG5/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T2Cy2wQAAANoAAAAPAAAA&#10;AAAAAAAAAAAAAKkCAABkcnMvZG93bnJldi54bWxQSwUGAAAAAAQABAD6AAAAlwMAAAAA&#10;">
                  <v:shape id="Text Box 1010" o:spid="_x0000_s1139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9YgLwwAA&#10;ANoAAAAPAAAAZHJzL2Rvd25yZXYueG1sRI9Ba8JAFITvhf6H5RW8NZu2IDG6ShGECkqtKeLxkX1m&#10;g9m3IbuN8d93BcHjMDPfMLPFYBvRU+drxwrekhQEcel0zZWC32L1moHwAVlj45gUXMnDYv78NMNc&#10;uwv/UL8PlYgQ9jkqMCG0uZS+NGTRJ64ljt7JdRZDlF0ldYeXCLeNfE/TsbRYc1ww2NLSUHne/1kF&#10;1TcX2wlnu22/OWdDtlt/HI5rpUYvw+cURKAhPML39pdWMIHblXgD5Pw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9YgLwwAAANoAAAAPAAAAAAAAAAAAAAAAAJcCAABkcnMvZG93&#10;bnJldi54bWxQSwUGAAAAAAQABAD1AAAAhw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210928767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4EBA82CC" w14:textId="41C953C8" w:rsidR="00597864" w:rsidRPr="009C7B47" w:rsidRDefault="00597864" w:rsidP="0087575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140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cIxCxQAA&#10;ANsAAAAPAAAAZHJzL2Rvd25yZXYueG1sRI9Pa8JAEMXvBb/DMkJvdWOFkkZXEUGoUKl/ingcsmMS&#10;zM6G7BrTb985CN5meG/e+81s0btaddSGyrOB8SgBRZx7W3Fh4Pe4fktBhYhssfZMBv4owGI+eJlh&#10;Zv2d99QdYqEkhEOGBsoYm0zrkJfkMIx8QyzaxbcOo6xtoW2Ldwl3tX5Pkg/tsGJpKLGhVUn59XBz&#10;BoofPm4/Od1tu+9r2qe7zeR03hjzOuyXU1CR+vg0P66/rOALvfwiA+j5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1wjELFAAAA2w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723326771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6FE6830C" w14:textId="77777777" w:rsidR="00597864" w:rsidRPr="009C7B47" w:rsidRDefault="00597864" w:rsidP="00875750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141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3xxisEAAADbAAAADwAAAGRycy9kb3ducmV2LnhtbERPTWvCQBC9F/oflil4kbpRwWh0lSIK&#10;LeLBVO9Ddkxis7Nhd9X477sFobd5vM9ZrDrTiBs5X1tWMBwkIIgLq2suFRy/t+9TED4ga2wsk4IH&#10;eVgtX18WmGl75wPd8lCKGMI+QwVVCG0mpS8qMugHtiWO3Nk6gyFCV0rt8B7DTSNHSTKRBmuODRW2&#10;tK6o+MmvRsGY86++M+N8Wjz2l81sl7r0lCrVe+s+5iACdeFf/HR/6jh/CH+/xAPk8h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DfHGKwQAAANsAAAAPAAAAAAAAAAAAAAAA&#10;AKECAABkcnMvZG93bnJldi54bWxQSwUGAAAAAAQABAD5AAAAjwMAAAAA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  <w:r w:rsidR="00597864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DD9AC13" wp14:editId="2FC44339">
                <wp:simplePos x="0" y="0"/>
                <wp:positionH relativeFrom="page">
                  <wp:posOffset>2205990</wp:posOffset>
                </wp:positionH>
                <wp:positionV relativeFrom="page">
                  <wp:posOffset>294640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277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278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80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281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-1948386132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20EC53BD" w14:textId="77777777" w:rsidR="00597864" w:rsidRPr="009C7B47" w:rsidRDefault="00597864" w:rsidP="00623054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282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1228833346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7B273486" w14:textId="77777777" w:rsidR="00597864" w:rsidRPr="009C7B47" w:rsidRDefault="00597864" w:rsidP="00623054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2A16EC39" w14:textId="77777777" w:rsidR="00597864" w:rsidRPr="009C7B47" w:rsidRDefault="00597864" w:rsidP="00623054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283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84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285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835198724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04828988" w14:textId="77777777" w:rsidR="00597864" w:rsidRPr="009C7B47" w:rsidRDefault="00597864" w:rsidP="00623054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286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666677611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27CCA207" w14:textId="77777777" w:rsidR="00597864" w:rsidRPr="009C7B47" w:rsidRDefault="00597864" w:rsidP="00623054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287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42" style="position:absolute;margin-left:173.7pt;margin-top:23.2pt;width:2in;height:252pt;z-index:251688960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">
                <v:shape id="Freeform 996" o:spid="_x0000_s1143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/9pswQAA&#10;ANwAAAAPAAAAZHJzL2Rvd25yZXYueG1sRE89b8IwEN0r9T9YV6lbcWAgJcWgFoHaDRXazkd8iSPi&#10;c2SbJP33eEBifHrfy/VoW9GTD41jBdNJBoK4dLrhWsHPcffyCiJEZI2tY1LwTwHWq8eHJRbaDfxN&#10;/SHWIoVwKFCBibErpAylIYth4jrixFXOW4wJ+lpqj0MKt62cZdlcWmw4NRjsaGOoPB8uVsHp+JcP&#10;pq5o2vstLT4/dvu8+lXq+Wl8fwMRaYx38c39pRXM8rQ2nUlHQK6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//abMEAAADcAAAADwAAAAAAAAAAAAAAAACXAgAAZHJzL2Rvd25y&#10;ZXYueG1sUEsFBgAAAAAEAAQA9QAAAIU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144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sJ&#10;yavFAAAA3AAAAA8AAABkcnMvZG93bnJldi54bWxEj09rAjEUxO8Fv0N4Qm81u4J/uhpFBVFPtbYF&#10;j8/Nc7O4eVk2qa7f3hSEHoeZ+Q0znbe2EldqfOlYQdpLQBDnTpdcKPj+Wr+NQfiArLFyTAru5GE+&#10;67xMMdPuxp90PYRCRAj7DBWYEOpMSp8bsuh7riaO3tk1FkOUTSF1g7cIt5XsJ8lQWiw5LhisaWUo&#10;vxx+rYLBchOK/O5+xntz3FTpx2mR7k5KvXbbxQREoDb8h5/trVbQH73D35l4BOTs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LCcmrxQAAANwAAAAPAAAAAAAAAAAAAAAAAJwC&#10;AABkcnMvZG93bnJldi54bWxQSwUGAAAAAAQABAD3AAAAjgMAAAAA&#10;">
                  <v:imagedata r:id="rId27" o:title="" cropbottom="-90f"/>
                </v:shape>
                <v:group id="Group 1036" o:spid="_x0000_s1145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Mvh6wgAAANwAAAAPAAAAZHJzL2Rvd25yZXYueG1sRE/LisIwFN0L/kO4gjtN&#10;qyjSMRWRmWEWIvgAmd2lubalzU1pMm39+8lCcHk47+1uMLXoqHWlZQXxPAJBnFldcq7gdv2abUA4&#10;j6yxtkwKnuRgl45HW0y07flM3cXnIoSwS1BB4X2TSOmyggy6uW2IA/ewrUEfYJtL3WIfwk0tF1G0&#10;lgZLDg0FNnQoKKsuf0bBd4/9fhl/dsfqcXj+Xlen+zEmpaaTYf8BwtPg3+KX+0crWGzC/H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/TL4esIAAADcAAAADwAA&#10;AAAAAAAAAAAAAACpAgAAZHJzL2Rvd25yZXYueG1sUEsFBgAAAAAEAAQA+gAAAJgDAAAAAA==&#10;">
                  <v:shape id="Text Box 1012" o:spid="_x0000_s1146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QQCxxQAA&#10;ANwAAAAPAAAAZHJzL2Rvd25yZXYueG1sRI9Ba8JAFITvgv9heYI33ahQtmk2UgShQqVWRXp8ZF+T&#10;YPZtyG5j+u+7BcHjMDPfMNl6sI3oqfO1Yw2LeQKCuHCm5lLD+bSdKRA+IBtsHJOGX/KwzsejDFPj&#10;bvxJ/TGUIkLYp6ihCqFNpfRFRRb93LXE0ft2ncUQZVdK0+Etwm0jl0nyJC3WHBcqbGlTUXE9/lgN&#10;5Qef9s+sDvv+/aoGdditLl87raeT4fUFRKAhPML39pvRsFQL+D8Tj4DM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NBALHFAAAA3A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-1948386132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20EC53BD" w14:textId="77777777" w:rsidR="00597864" w:rsidRPr="009C7B47" w:rsidRDefault="00597864" w:rsidP="00623054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147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k57GxgAA&#10;ANwAAAAPAAAAZHJzL2Rvd25yZXYueG1sRI/NasMwEITvhbyD2EBvjVwXiupENiUQSCCh+Smlx8Xa&#10;2CbWyliK47x9VSj0OMzMN8yiGG0rBup941jD8ywBQVw603Cl4fO0elIgfEA22DomDXfyUOSThwVm&#10;xt34QMMxVCJC2GeooQ6hy6T0ZU0W/cx1xNE7u95iiLKvpOnxFuG2lWmSvEqLDceFGjta1lRejler&#10;ofrg0+6N1X43bC9qVPvNy9f3RuvH6fg+BxFoDP/hv/baaEhVCr9n4hGQ+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Tk57G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1228833346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7B273486" w14:textId="77777777" w:rsidR="00597864" w:rsidRPr="009C7B47" w:rsidRDefault="00597864" w:rsidP="00623054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2A16EC39" w14:textId="77777777" w:rsidR="00597864" w:rsidRPr="009C7B47" w:rsidRDefault="00597864" w:rsidP="00623054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148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gQO4cUAAADcAAAADwAAAGRycy9kb3ducmV2LnhtbESPQWvCQBSE74X+h+UJvYhuNNDE6CpF&#10;WmgpPTTq/ZF9JtHs27C71fjvuwWhx2FmvmFWm8F04kLOt5YVzKYJCOLK6pZrBfvd2yQH4QOyxs4y&#10;KbiRh8368WGFhbZX/qZLGWoRIewLVNCE0BdS+qohg35qe+LoHa0zGKJ0tdQOrxFuOjlPkmdpsOW4&#10;0GBP24aqc/ljFKRcfoydScu8un2dXhefmcsOmVJPo+FlCSLQEP7D9/a7VjDPU/g7E4+AXP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gQO4c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v:group id="Group 1035" o:spid="_x0000_s1149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f55xQAAANwAAAAPAAAAZHJzL2Rvd25yZXYueG1sRI9Pi8IwFMTvwn6H8Bb2&#10;pmldFalGEdldPIjgHxBvj+bZFpuX0mTb+u2NIHgcZuY3zHzZmVI0VLvCsoJ4EIEgTq0uOFNwOv72&#10;pyCcR9ZYWiYFd3KwXHz05pho2/KemoPPRICwS1BB7n2VSOnSnAy6ga2Ig3e1tUEfZJ1JXWMb4KaU&#10;wyiaSIMFh4UcK1rnlN4O/0bBX4vt6jv+aba36/p+OY53521MSn19dqsZCE+df4df7Y1WMJyO4H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gn+ecUAAADcAAAA&#10;DwAAAAAAAAAAAAAAAACpAgAAZHJzL2Rvd25yZXYueG1sUEsFBgAAAAAEAAQA+gAAAJsDAAAAAA==&#10;">
                  <v:shape id="Text Box 1010" o:spid="_x0000_s1150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egayxQAA&#10;ANwAAAAPAAAAZHJzL2Rvd25yZXYueG1sRI9Ba8JAFITvBf/D8oTe6kalZY1uRAoFhUqtinh8ZJ9J&#10;SPZtyG5j+u+7hUKPw8x8w6zWg21ET52vHGuYThIQxLkzFRcazqe3JwXCB2SDjWPS8E0e1tnoYYWp&#10;cXf+pP4YChEh7FPUUIbQplL6vCSLfuJa4ujdXGcxRNkV0nR4j3DbyFmSvEiLFceFElt6LSmvj19W&#10;Q/HBp/2C1WHfv9dqUIfd/HLdaf04HjZLEIGG8B/+a2+Nhpl6ht8z8QjI7A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x6BrLFAAAA3A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835198724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04828988" w14:textId="77777777" w:rsidR="00597864" w:rsidRPr="009C7B47" w:rsidRDefault="00597864" w:rsidP="00623054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151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qJjFxQAA&#10;ANwAAAAPAAAAZHJzL2Rvd25yZXYueG1sRI9Ba8JAFITvhf6H5RV6000VZBuzESkUKlRqYykeH9ln&#10;Esy+Ddk1xn/vFoQeh5n5hslWo23FQL1vHGt4mSYgiEtnGq40/OzfJwqED8gGW8ek4UoeVvnjQ4ap&#10;cRf+pqEIlYgQ9ilqqEPoUil9WZNFP3UdcfSOrrcYouwraXq8RLht5SxJFtJiw3Ghxo7eaipPxdlq&#10;qL54v31ltdsOnyc1qt1m/nvYaP38NK6XIAKN4T98b38YDTO1gL8z8QjI/A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yomMXFAAAA3A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666677611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27CCA207" w14:textId="77777777" w:rsidR="00597864" w:rsidRPr="009C7B47" w:rsidRDefault="00597864" w:rsidP="00623054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152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T8I4sUAAADcAAAADwAAAGRycy9kb3ducmV2LnhtbESPQWvCQBSE70L/w/KEXorZVMGkqauU&#10;0oIiPTS290f2mUSzb8PuVuO/d4WCx2FmvmEWq8F04kTOt5YVPCcpCOLK6pZrBT+7z0kOwgdkjZ1l&#10;UnAhD6vlw2iBhbZn/qZTGWoRIewLVNCE0BdS+qohgz6xPXH09tYZDFG6WmqH5wg3nZym6VwabDku&#10;NNjTe0PVsfwzCmZcbp6cmZV5dfk6fLxsM5f9Zko9joe3VxCBhnAP/7fXWsE0z+B2Jh4Bubw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T8I4s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  <w:r w:rsidR="00597864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F9DAB8D" wp14:editId="1753AE49">
                <wp:simplePos x="0" y="0"/>
                <wp:positionH relativeFrom="page">
                  <wp:posOffset>5962650</wp:posOffset>
                </wp:positionH>
                <wp:positionV relativeFrom="page">
                  <wp:posOffset>294640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332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333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35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336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1813982309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79E2914E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37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670674846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56DAD461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24127983" w14:textId="77777777" w:rsidR="00597864" w:rsidRPr="009C7B47" w:rsidRDefault="00597864" w:rsidP="000972FE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38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39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340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09557482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7BE1F0F1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41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1631087918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6F75A790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42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53" style="position:absolute;margin-left:469.5pt;margin-top:23.2pt;width:2in;height:252pt;z-index:251692032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">
                <v:shape id="Freeform 996" o:spid="_x0000_s1154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0P5AxAAA&#10;ANwAAAAPAAAAZHJzL2Rvd25yZXYueG1sRI9BS8NAFITvBf/D8oTe2k0NWI3dFpUWe5O26vmZfckG&#10;s2/D7prEf98VCj0OM/MNs9qMthU9+dA4VrCYZyCIS6cbrhV8nHazBxAhImtsHZOCPwqwWd9MVlho&#10;N/CB+mOsRYJwKFCBibErpAylIYth7jri5FXOW4xJ+lpqj0OC21beZdm9tNhwWjDY0auh8uf4axV8&#10;n76Wg6krWvR+S49vL7v3ZfWp1PR2fH4CEWmM1/ClvdcK8jyH/zPpCMj1G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dD+QM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155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WD&#10;0GjFAAAA3AAAAA8AAABkcnMvZG93bnJldi54bWxEj09rAjEUxO9Cv0N4BW+aXf8hW6NYQdRT1bbQ&#10;43Pzulm6eVk2Uddv3wiCx2FmfsPMFq2txIUaXzpWkPYTEMS50yUXCr4+170pCB+QNVaOScGNPCzm&#10;L50ZZtpd+UCXYyhEhLDPUIEJoc6k9Lkhi77vauLo/brGYoiyKaRu8BrhtpKDJJlIiyXHBYM1rQzl&#10;f8ezVTB+34Qiv7nv6d78bKr047RMdyeluq/t8g1EoDY8w4/2VisYDkdwPxOPgJz/A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Fg9BoxQAAANwAAAAPAAAAAAAAAAAAAAAAAJwC&#10;AABkcnMvZG93bnJldi54bWxQSwUGAAAAAAQABAD3AAAAjgMAAAAA&#10;">
                  <v:imagedata r:id="rId28" o:title="" cropbottom="-90f"/>
                </v:shape>
                <v:group id="Group 1036" o:spid="_x0000_s1156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BudmMUAAADcAAAA&#10;DwAAAAAAAAAAAAAAAACpAgAAZHJzL2Rvd25yZXYueG1sUEsFBgAAAAAEAAQA+gAAAJsDAAAAAA==&#10;">
                  <v:shape id="Text Box 1012" o:spid="_x0000_s1157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9l6/xAAA&#10;ANwAAAAPAAAAZHJzL2Rvd25yZXYueG1sRI/disIwFITvF3yHcATv1lQLUqtRRBBWUPxFvDw0x7bY&#10;nJQmW7tvvxEW9nKYmW+Y+bIzlWipcaVlBaNhBII4s7rkXMH1svlMQDiPrLGyTAp+yMFy0fuYY6rt&#10;i0/Unn0uAoRdigoK7+tUSpcVZNANbU0cvIdtDPogm1zqBl8Bbio5jqKJNFhyWCiwpnVB2fP8bRTk&#10;B77sp5wc9+3umXTJcRvf7lulBv1uNQPhqfP/4b/2l1YQxxN4nwlHQC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fZev8QAAADcAAAADwAAAAAAAAAAAAAAAACXAgAAZHJzL2Rv&#10;d25yZXYueG1sUEsFBgAAAAAEAAQA9QAAAIgDAAAAAA=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1813982309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79E2914E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158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vskxQAA&#10;ANwAAAAPAAAAZHJzL2Rvd25yZXYueG1sRI9Ba8JAFITvgv9heQVvumkDmkZXkYKgoNRqEY+P7DMJ&#10;Zt+G7Brjv3cLQo/DzHzDzBadqURLjSstK3gfRSCIM6tLzhX8HlfDBITzyBory6TgQQ4W835vhqm2&#10;d/6h9uBzESDsUlRQeF+nUrqsIINuZGvi4F1sY9AH2eRSN3gPcFPJjygaS4Mlh4UCa/oqKLsebkZB&#10;/s3H3Scn+127vSZdst/Ep/NGqcFbt5yC8NT5//CrvdYK4ngCf2fCEZDzJ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a6+yTFAAAA3A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670674846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56DAD461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24127983" w14:textId="77777777" w:rsidR="00597864" w:rsidRPr="009C7B47" w:rsidRDefault="00597864" w:rsidP="000972FE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159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f5a6sIAAADcAAAADwAAAGRycy9kb3ducmV2LnhtbERPTUvDQBC9C/6HZQQvYjc2YNq02yLS&#10;QkU8GNv7kJ0mqdnZsLu26b93DoLHx/terkfXqzOF2Hk28DTJQBHX3nbcGNh/bR9noGJCtth7JgNX&#10;irBe3d4ssbT+wp90rlKjJIRjiQbalIZS61i35DBO/EAs3NEHh0lgaLQNeJFw1+tplj1rhx1LQ4sD&#10;vbZUf1c/zkDO1dtDcHk1q68fp838vQjFoTDm/m58WYBKNKZ/8Z97Z8WXy1o5I0dAr3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/f5a6sIAAADcAAAADwAAAAAAAAAAAAAA&#10;AAChAgAAZHJzL2Rvd25yZXYueG1sUEsFBgAAAAAEAAQA+QAAAJADAAAAAA==&#10;" strokecolor="#72b541" strokeweight="2pt">
                    <v:shadow opacity="24903f" mv:blur="40000f" origin=",.5" offset="0,20000emu"/>
                  </v:line>
                </v:group>
                <v:group id="Group 1035" o:spid="_x0000_s1160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5VpedxQAAANwAAAAPAAAAZHJzL2Rvd25yZXYueG1sRI9Pa8JAFMTvBb/D8oTe&#10;6iaGFo2uIqKlBxH8A+LtkX0mwezbkF2T+O27BaHHYWZ+w8yXvalES40rLSuIRxEI4szqknMF59P2&#10;YwLCeWSNlWVS8CQHy8XgbY6pth0fqD36XAQIuxQVFN7XqZQuK8igG9maOHg32xj0QTa51A12AW4q&#10;OY6iL2mw5LBQYE3rgrL78WEUfHfYrZJ40+7ut/XzevrcX3YxKfU+7FczEJ56/x9+tX+0giSZwt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VaXncUAAADcAAAA&#10;DwAAAAAAAAAAAAAAAACpAgAAZHJzL2Rvd25yZXYueG1sUEsFBgAAAAAEAAQA+gAAAJsDAAAAAA==&#10;">
                  <v:shape id="Text Box 1010" o:spid="_x0000_s1161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VRAtwgAA&#10;ANwAAAAPAAAAZHJzL2Rvd25yZXYueG1sRE/LisIwFN0P+A/hCu7G1AdSO0YRQVAYUeswzPLSXNti&#10;c1OaTK1/bxaCy8N5L1adqURLjSstKxgNIxDEmdUl5wp+LtvPGITzyBory6TgQQ5Wy97HAhNt73ym&#10;NvW5CCHsElRQeF8nUrqsIINuaGviwF1tY9AH2ORSN3gP4aaS4yiaSYMlh4YCa9oUlN3Sf6MgP/Ll&#10;MOf4dGi/b3EXn/aT37+9UoN+t/4C4anzb/HLvdMKJtMwP5wJR0Au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FVEC3CAAAA3AAAAA8AAAAAAAAAAAAAAAAAlwIAAGRycy9kb3du&#10;cmV2LnhtbFBLBQYAAAAABAAEAPUAAACG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09557482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7BE1F0F1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162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GbW2xQAA&#10;ANwAAAAPAAAAZHJzL2Rvd25yZXYueG1sRI9bi8IwFITfBf9DOAv7pqkXpFajiLCwguJtWXw8NGfb&#10;YnNSmmyt/94Igo/DzHzDzJetKUVDtSssKxj0IxDEqdUFZwp+zl+9GITzyBpLy6TgTg6Wi25njom2&#10;Nz5Sc/KZCBB2CSrIva8SKV2ak0HXtxVx8P5sbdAHWWdS13gLcFPKYRRNpMGCw0KOFa1zSq+nf6Mg&#10;2/N5N+X4sGu217iND5vR72Wj1OdHu5qB8NT6d/jV/tYKRuMBPM+EIyA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4ZtbbFAAAA3AAAAA8AAAAAAAAAAAAAAAAAlwIAAGRycy9k&#10;b3ducmV2LnhtbFBLBQYAAAAABAAEAPUAAACJ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1631087918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6F75A790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163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BAefcUAAADcAAAADwAAAGRycy9kb3ducmV2LnhtbESPQWvCQBSE70L/w/IEL1I3VTE2dZUi&#10;FirioWl7f2Rfk9js27C7avz3riB4HGa+GWax6kwjTuR8bVnByygBQVxYXXOp4Of743kOwgdkjY1l&#10;UnAhD6vlU2+BmbZn/qJTHkoRS9hnqKAKoc2k9EVFBv3ItsTR+7POYIjSlVI7PMdy08hxksykwZrj&#10;QoUtrSsq/vOjUTDhfDt0ZpLPi8v+sHndpS79TZUa9Lv3NxCBuvAI3+lPHbnpGG5n4hGQyy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BAefc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  <w:r w:rsidR="00597864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0060BB4" wp14:editId="0051F26D">
                <wp:simplePos x="0" y="0"/>
                <wp:positionH relativeFrom="page">
                  <wp:posOffset>4088130</wp:posOffset>
                </wp:positionH>
                <wp:positionV relativeFrom="page">
                  <wp:posOffset>298450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321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322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24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325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-1226824821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459803FD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26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875852286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7B62CDBC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187BAFC4" w14:textId="77777777" w:rsidR="00597864" w:rsidRPr="009C7B47" w:rsidRDefault="00597864" w:rsidP="000972FE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27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28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329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1282843722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163A62E2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30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78494271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5FF906E8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31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4" style="position:absolute;margin-left:321.9pt;margin-top:23.5pt;width:2in;height:252pt;z-index:251691008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">
                <v:shape id="Freeform 996" o:spid="_x0000_s1165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Rc0GxAAA&#10;ANwAAAAPAAAAZHJzL2Rvd25yZXYueG1sRI9BS8NAFITvgv9heUJv7aYpWI3dFi0t9SZt1fMz+5IN&#10;Zt+G3W0S/70rFDwOM/MNs9qMthU9+dA4VjCfZSCIS6cbrhW8n/fTBxAhImtsHZOCHwqwWd/erLDQ&#10;buAj9adYiwThUKACE2NXSBlKQxbDzHXEyauctxiT9LXUHocEt63Ms+xeWmw4LRjsaGuo/D5drIKv&#10;8+dyMHVF897v6PHwsn9bVh9KTe7G5ycQkcb4H762X7WCRZ7D35l0BOT6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0XNBs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166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+z&#10;3sHFAAAA3AAAAA8AAABkcnMvZG93bnJldi54bWxEj09rwkAUxO+FfoflFbzVTZSKxGzEFkR7av0H&#10;Hp/Z12xo9m3Irhq/fbcgeBxm5jdMPu9tIy7U+dqxgnSYgCAuna65UrDfLV+nIHxA1tg4JgU38jAv&#10;np9yzLS78oYu21CJCGGfoQITQptJ6UtDFv3QtcTR+3GdxRBlV0nd4TXCbSNHSTKRFmuOCwZb+jBU&#10;/m7PVsHb+ypU5c0dpt/muGrSr9Mi/TwpNXjpFzMQgfrwCN/ba61gPBrD/5l4BGTxB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Ps97BxQAAANwAAAAPAAAAAAAAAAAAAAAAAJwC&#10;AABkcnMvZG93bnJldi54bWxQSwUGAAAAAAQABAD3AAAAjgMAAAAA&#10;">
                  <v:imagedata r:id="rId29" o:title="" cropbottom="-90f"/>
                </v:shape>
                <v:group id="Group 1036" o:spid="_x0000_s1167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jq7e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aLO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KOrt7GAAAA3AAA&#10;AA8AAAAAAAAAAAAAAAAAqQIAAGRycy9kb3ducmV2LnhtbFBLBQYAAAAABAAEAPoAAACcAwAAAAA=&#10;">
                  <v:shape id="Text Box 1012" o:spid="_x0000_s1168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VYVxgAA&#10;ANwAAAAPAAAAZHJzL2Rvd25yZXYueG1sRI9Ba8JAFITvBf/D8gRvdaOhJY2uUgqFBhpqVcTjI/tM&#10;gtm3Ibsm6b/vFgoeh5n5hllvR9OInjpXW1awmEcgiAuray4VHA/vjwkI55E1NpZJwQ852G4mD2tM&#10;tR34m/q9L0WAsEtRQeV9m0rpiooMurltiYN3sZ1BH2RXSt3hEOCmkcsoepYGaw4LFbb0VlFx3d+M&#10;gvKLD/kLJ7u8/7wmY7LL4tM5U2o2HV9XIDyN/h7+b39oBfHyCf7OhCM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M/VYV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-1226824821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459803FD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169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L8hixAAA&#10;ANwAAAAPAAAAZHJzL2Rvd25yZXYueG1sRI/disIwFITvBd8hHMG7NVVBajWKCIKCsv4hXh6aY1ts&#10;TkoTa/ftNwsLXg4z8w0zX7amFA3VrrCsYDiIQBCnVhecKbheNl8xCOeRNZaWScEPOVguup05Jtq+&#10;+UTN2WciQNglqCD3vkqkdGlOBt3AVsTBe9jaoA+yzqSu8R3gppSjKJpIgwWHhRwrWueUPs8voyD7&#10;5sthyvHx0OyfcRsfd+PbfadUv9euZiA8tf4T/m9vtYLxaAJ/Z8IRkI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C/IYsQAAADcAAAADwAAAAAAAAAAAAAAAACXAgAAZHJzL2Rv&#10;d25yZXYueG1sUEsFBgAAAAAEAAQA9QAAAIgDAAAAAA=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875852286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7B62CDBC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187BAFC4" w14:textId="77777777" w:rsidR="00597864" w:rsidRPr="009C7B47" w:rsidRDefault="00597864" w:rsidP="000972FE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170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bhYRcUAAADcAAAADwAAAGRycy9kb3ducmV2LnhtbESPQWvCQBSE70L/w/IKvUjdqGBsmo0U&#10;acEiHkz1/si+Jmmzb8PuVuO/dwuCx2Hmm2Hy1WA6cSLnW8sKppMEBHFldcu1gsPXx/MShA/IGjvL&#10;pOBCHlbFwyjHTNsz7+lUhlrEEvYZKmhC6DMpfdWQQT+xPXH0vq0zGKJ0tdQOz7HcdHKWJAtpsOW4&#10;0GBP64aq3/LPKJhz+Tl2Zl4uq8vu5/1lm7r0mCr19Di8vYIINIR7+EZvdORmKfyfiUdAFl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bhYRc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v:group id="Group 1035" o:spid="_x0000_s1171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w6Tb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uUirA1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PDpNvDAAAA3AAAAA8A&#10;AAAAAAAAAAAAAAAAqQIAAGRycy9kb3ducmV2LnhtbFBLBQYAAAAABAAEAPoAAACZAwAAAAA=&#10;">
                  <v:shape id="Text Box 1010" o:spid="_x0000_s1172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sFwQwwAA&#10;ANwAAAAPAAAAZHJzL2Rvd25yZXYueG1sRI/disIwFITvF3yHcATv1lSFpVajiCAoKP4iXh6aY1ts&#10;TkoTa/ftzcKCl8PMfMNM560pRUO1KywrGPQjEMSp1QVnCi7n1XcMwnlkjaVlUvBLDuazztcUE21f&#10;fKTm5DMRIOwSVJB7XyVSujQng65vK+Lg3W1t0AdZZ1LX+ApwU8phFP1IgwWHhRwrWuaUPk5PoyDb&#10;83k35viwa7aPuI0Pm9H1tlGq120XExCeWv8J/7fXWsFoOIa/M+EIyNk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sFwQwwAAANwAAAAPAAAAAAAAAAAAAAAAAJcCAABkcnMvZG93&#10;bnJldi54bWxQSwUGAAAAAAQABAD1AAAAhw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1282843722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163A62E2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173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U2NQwQAA&#10;ANwAAAAPAAAAZHJzL2Rvd25yZXYueG1sRE9Ni8IwEL0L/ocwgjdNtbB0q1FEEFZQ1q0iHodmbIvN&#10;pDTZ2v33m4Pg8fG+l+ve1KKj1lWWFcymEQji3OqKCwWX826SgHAeWWNtmRT8kYP1ajhYYqrtk3+o&#10;y3whQgi7FBWU3jeplC4vyaCb2oY4cHfbGvQBtoXULT5DuKnlPIo+pMGKQ0OJDW1Lyh/Zr1FQfPP5&#10;+MnJ6dgdHkmfnPbx9bZXajzqNwsQnnr/Fr/cX1pBHIf54Uw4An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VNjUMEAAADcAAAADwAAAAAAAAAAAAAAAACXAgAAZHJzL2Rvd25y&#10;ZXYueG1sUEsFBgAAAAAEAAQA9QAAAIUDAAAAAA=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78494271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5FF906E8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174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MTzd8QAAADcAAAADwAAAGRycy9kb3ducmV2LnhtbESPQWvCQBSE74X+h+UJvRTd2ECj0VWK&#10;KFRKD416f2SfSTT7NuyuGv99Vyj0OMx8M8x82ZtWXMn5xrKC8SgBQVxa3XClYL/bDCcgfEDW2Fom&#10;BXfysFw8P80x1/bGP3QtQiViCfscFdQhdLmUvqzJoB/Zjjh6R+sMhihdJbXDWyw3rXxLkndpsOG4&#10;UGNHq5rKc3ExClIutq/OpMWkvH+f1tOvzGWHTKmXQf8xAxGoD//hP/pTRy4dw+NMPAJy8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sxPN3xAAAANwAAAAPAAAAAAAAAAAA&#10;AAAAAKECAABkcnMvZG93bnJldi54bWxQSwUGAAAAAAQABAD5AAAAkgMAAAAA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  <w:r w:rsidR="005978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CED8077" wp14:editId="62CDF326">
                <wp:simplePos x="0" y="0"/>
                <wp:positionH relativeFrom="page">
                  <wp:posOffset>7842250</wp:posOffset>
                </wp:positionH>
                <wp:positionV relativeFrom="page">
                  <wp:posOffset>281940</wp:posOffset>
                </wp:positionV>
                <wp:extent cx="1828800" cy="3200400"/>
                <wp:effectExtent l="25400" t="25400" r="25400" b="25400"/>
                <wp:wrapThrough wrapText="bothSides">
                  <wp:wrapPolygon edited="0">
                    <wp:start x="0" y="-171"/>
                    <wp:lineTo x="-300" y="-171"/>
                    <wp:lineTo x="-300" y="21257"/>
                    <wp:lineTo x="0" y="21600"/>
                    <wp:lineTo x="21300" y="21600"/>
                    <wp:lineTo x="21600" y="20229"/>
                    <wp:lineTo x="21600" y="171"/>
                    <wp:lineTo x="21300" y="-171"/>
                    <wp:lineTo x="0" y="-171"/>
                  </wp:wrapPolygon>
                </wp:wrapThrough>
                <wp:docPr id="343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3200400"/>
                          <a:chOff x="3910" y="1620"/>
                          <a:chExt cx="2880" cy="5040"/>
                        </a:xfrm>
                      </wpg:grpSpPr>
                      <wps:wsp>
                        <wps:cNvPr id="344" name="Freeform 996"/>
                        <wps:cNvSpPr>
                          <a:spLocks/>
                        </wps:cNvSpPr>
                        <wps:spPr bwMode="auto">
                          <a:xfrm>
                            <a:off x="3910" y="1620"/>
                            <a:ext cx="2880" cy="5040"/>
                          </a:xfrm>
                          <a:custGeom>
                            <a:avLst/>
                            <a:gdLst>
                              <a:gd name="T0" fmla="*/ 2880 w 576"/>
                              <a:gd name="T1" fmla="*/ 4800 h 1008"/>
                              <a:gd name="T2" fmla="*/ 2640 w 576"/>
                              <a:gd name="T3" fmla="*/ 5040 h 1008"/>
                              <a:gd name="T4" fmla="*/ 240 w 576"/>
                              <a:gd name="T5" fmla="*/ 5040 h 1008"/>
                              <a:gd name="T6" fmla="*/ 0 w 576"/>
                              <a:gd name="T7" fmla="*/ 4800 h 1008"/>
                              <a:gd name="T8" fmla="*/ 0 w 576"/>
                              <a:gd name="T9" fmla="*/ 240 h 1008"/>
                              <a:gd name="T10" fmla="*/ 240 w 576"/>
                              <a:gd name="T11" fmla="*/ 0 h 1008"/>
                              <a:gd name="T12" fmla="*/ 2640 w 576"/>
                              <a:gd name="T13" fmla="*/ 0 h 1008"/>
                              <a:gd name="T14" fmla="*/ 2880 w 576"/>
                              <a:gd name="T15" fmla="*/ 240 h 1008"/>
                              <a:gd name="T16" fmla="*/ 2880 w 576"/>
                              <a:gd name="T17" fmla="*/ 4800 h 10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6" h="1008">
                                <a:moveTo>
                                  <a:pt x="576" y="960"/>
                                </a:moveTo>
                                <a:cubicBezTo>
                                  <a:pt x="576" y="987"/>
                                  <a:pt x="555" y="1008"/>
                                  <a:pt x="528" y="1008"/>
                                </a:cubicBezTo>
                                <a:cubicBezTo>
                                  <a:pt x="48" y="1008"/>
                                  <a:pt x="48" y="1008"/>
                                  <a:pt x="48" y="1008"/>
                                </a:cubicBezTo>
                                <a:cubicBezTo>
                                  <a:pt x="22" y="1008"/>
                                  <a:pt x="0" y="987"/>
                                  <a:pt x="0" y="960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22"/>
                                  <a:pt x="22" y="0"/>
                                  <a:pt x="48" y="0"/>
                                </a:cubicBezTo>
                                <a:cubicBezTo>
                                  <a:pt x="528" y="0"/>
                                  <a:pt x="528" y="0"/>
                                  <a:pt x="528" y="0"/>
                                </a:cubicBezTo>
                                <a:cubicBezTo>
                                  <a:pt x="555" y="0"/>
                                  <a:pt x="576" y="22"/>
                                  <a:pt x="576" y="48"/>
                                </a:cubicBezTo>
                                <a:cubicBezTo>
                                  <a:pt x="576" y="960"/>
                                  <a:pt x="576" y="960"/>
                                  <a:pt x="576" y="96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rgbClr val="72B541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3" y="2800"/>
                            <a:ext cx="2458" cy="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46" name="Group 1036"/>
                        <wpg:cNvGrpSpPr>
                          <a:grpSpLocks/>
                        </wpg:cNvGrpSpPr>
                        <wpg:grpSpPr bwMode="auto">
                          <a:xfrm>
                            <a:off x="4130" y="5741"/>
                            <a:ext cx="2475" cy="813"/>
                            <a:chOff x="4130" y="5741"/>
                            <a:chExt cx="2475" cy="813"/>
                          </a:xfrm>
                        </wpg:grpSpPr>
                        <wps:wsp>
                          <wps:cNvPr id="347" name="Text Box 1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4" y="6180"/>
                              <a:ext cx="1650" cy="37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color w:val="72B541"/>
                                    <w:sz w:val="32"/>
                                    <w:szCs w:val="32"/>
                                  </w:rPr>
                                  <w:id w:val="-1031723511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08991479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@Singleton</w:t>
                                    </w:r>
                                    <w:r w:rsidRPr="009C7B47">
                                      <w:rPr>
                                        <w:rFonts w:ascii="Myriad Pro" w:hAnsi="Myriad Pro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48" name="Text Box 1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5741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2108570394"/>
                                </w:sdtPr>
                                <w:sdtEndPr>
                                  <w:rPr>
                                    <w:rStyle w:val="DefaultParagraphFont"/>
                                    <w:color w:val="000000" w:themeColor="text1"/>
                                  </w:rPr>
                                </w:sdtEndPr>
                                <w:sdtContent>
                                  <w:p w14:paraId="6C46F6E7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Singleton Bugs</w:t>
                                    </w:r>
                                  </w:p>
                                </w:sdtContent>
                              </w:sdt>
                              <w:p w14:paraId="797ADED2" w14:textId="77777777" w:rsidR="00597864" w:rsidRPr="009C7B47" w:rsidRDefault="00597864" w:rsidP="000972FE">
                                <w:pPr>
                                  <w:pStyle w:val="BusinessName"/>
                                  <w:tabs>
                                    <w:tab w:val="left" w:pos="2268"/>
                                  </w:tabs>
                                  <w:jc w:val="center"/>
                                  <w:rPr>
                                    <w:rFonts w:ascii="Myriad Pro" w:hAnsi="Myriad Pro"/>
                                    <w:strike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49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617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50" name="Group 1035"/>
                        <wpg:cNvGrpSpPr>
                          <a:grpSpLocks/>
                        </wpg:cNvGrpSpPr>
                        <wpg:grpSpPr bwMode="auto">
                          <a:xfrm>
                            <a:off x="4130" y="1800"/>
                            <a:ext cx="2475" cy="780"/>
                            <a:chOff x="4130" y="1800"/>
                            <a:chExt cx="2475" cy="780"/>
                          </a:xfrm>
                        </wpg:grpSpPr>
                        <wps:wsp>
                          <wps:cNvPr id="351" name="Text Box 1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180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207251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028DC0E0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dstrike/>
                                        <w:color w:val="72B541"/>
                                        <w:sz w:val="32"/>
                                        <w:szCs w:val="32"/>
                                      </w:rPr>
                                      <w:t>Reflection Bugs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52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30" y="2220"/>
                              <a:ext cx="2454" cy="3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2B54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BusinessNameChar"/>
                                    <w:rFonts w:ascii="Myriad Pro" w:hAnsi="Myriad Pro"/>
                                    <w:bCs/>
                                    <w:dstrike/>
                                    <w:color w:val="72B541"/>
                                    <w:sz w:val="32"/>
                                    <w:szCs w:val="32"/>
                                  </w:rPr>
                                  <w:id w:val="-1933197700"/>
                                </w:sdtPr>
                                <w:sdtEndPr>
                                  <w:rPr>
                                    <w:rStyle w:val="DefaultParagraphFont"/>
                                    <w:bCs w:val="0"/>
                                    <w:dstrike w:val="0"/>
                                    <w:color w:val="000000" w:themeColor="text1"/>
                                  </w:rPr>
                                </w:sdtEndPr>
                                <w:sdtContent>
                                  <w:p w14:paraId="33059975" w14:textId="77777777" w:rsidR="00597864" w:rsidRPr="009C7B47" w:rsidRDefault="00597864" w:rsidP="000972FE">
                                    <w:pPr>
                                      <w:pStyle w:val="BusinessName"/>
                                      <w:tabs>
                                        <w:tab w:val="left" w:pos="2268"/>
                                      </w:tabs>
                                      <w:jc w:val="center"/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</w:pPr>
                                    <w:r w:rsidRPr="009C7B47">
                                      <w:rPr>
                                        <w:rStyle w:val="BusinessNameChar"/>
                                        <w:rFonts w:ascii="Myriad Pro" w:hAnsi="Myriad Pro"/>
                                        <w:bCs/>
                                        <w:color w:val="72B541"/>
                                        <w:sz w:val="32"/>
                                        <w:szCs w:val="32"/>
                                      </w:rPr>
                                      <w:t>@TestPrivates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  <wps:wsp>
                          <wps:cNvPr id="353" name="Straight Connector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50" y="2246"/>
                              <a:ext cx="2455" cy="0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72B54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40000"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75" style="position:absolute;margin-left:617.5pt;margin-top:22.2pt;width:2in;height:252pt;z-index:251694080;mso-position-horizontal-relative:page;mso-position-vertical-relative:page" coordorigin="3910,1620" coordsize="2880,5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">
                <v:shape id="Freeform 996" o:spid="_x0000_s1176" style="position:absolute;left:3910;top:1620;width:2880;height:5040;visibility:visible;mso-wrap-style:square;v-text-anchor:top" coordsize="576,10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PxVJxAAA&#10;ANwAAAAPAAAAZHJzL2Rvd25yZXYueG1sRI/NTsMwEITvSLyDtUi9UadQ0TbUrQC1ghvq73mJN3FE&#10;vI5sN0nfHiMhcRzNzDea5XqwjejIh9qxgsk4A0FcOF1zpeB42N7PQYSIrLFxTAquFGC9ur1ZYq5d&#10;zzvq9rESCcIhRwUmxjaXMhSGLIaxa4mTVzpvMSbpK6k99gluG/mQZU/SYs1pwWBLb4aK7/3FKvg6&#10;nGe9qUqadH5Di/fX7eesPCk1uhtenkFEGuJ/+K/9oRU8TqfweyYdAbn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j8VScQAAADcAAAADwAAAAAAAAAAAAAAAACXAgAAZHJzL2Rv&#10;d25yZXYueG1sUEsFBgAAAAAEAAQA9QAAAIgDAAAAAA==&#10;" path="m576,960c576,987,555,1008,528,1008,48,1008,48,1008,48,1008,22,1008,,987,,960,,48,,48,,48,,22,22,,48,,528,,528,,528,,555,,576,22,576,48,576,960,576,960,576,960e" fillcolor="white [3212]" strokecolor="#72b541" strokeweight="3pt">
                  <v:path arrowok="t" o:connecttype="custom" o:connectlocs="14400,24000;13200,25200;1200,25200;0,24000;0,1200;1200,0;13200,0;14400,1200;14400,24000" o:connectangles="0,0,0,0,0,0,0,0,0"/>
                </v:shape>
                <v:shape id="Picture 1" o:spid="_x0000_s1177" type="#_x0000_t75" style="position:absolute;left:4103;top:2800;width:2458;height:29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LJ&#10;Bo7GAAAA3AAAAA8AAABkcnMvZG93bnJldi54bWxEj09rwkAUxO8Fv8PyhN50k7YWidmILRTrqdY/&#10;4PGZfWZDs29Ddqvx27sFocdhZn7D5PPeNuJMna8dK0jHCQji0umaKwW77cdoCsIHZI2NY1JwJQ/z&#10;YvCQY6bdhb/pvAmViBD2GSowIbSZlL40ZNGPXUscvZPrLIYou0rqDi8Rbhv5lCSv0mLNccFgS++G&#10;yp/Nr1UweVuGqry6/XRtDssm/Tou0tVRqcdhv5iBCNSH//C9/akVPL9M4O9MPAKyuAE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sskGjsYAAADcAAAADwAAAAAAAAAAAAAAAACc&#10;AgAAZHJzL2Rvd25yZXYueG1sUEsFBgAAAAAEAAQA9wAAAI8DAAAAAA==&#10;">
                  <v:imagedata r:id="rId30" o:title="" cropbottom="-90f"/>
                </v:shape>
                <v:group id="Group 1036" o:spid="_x0000_s1178" style="position:absolute;left:4130;top:5741;width:2475;height:813" coordorigin="4130,5741" coordsize="2475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z3CS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1g+p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DPcJLGAAAA3AAA&#10;AA8AAAAAAAAAAAAAAAAAqQIAAGRycy9kb3ducmV2LnhtbFBLBQYAAAAABAAEAPoAAACcAwAAAAA=&#10;">
                  <v:shape id="Text Box 1012" o:spid="_x0000_s1179" type="#_x0000_t202" style="position:absolute;left:4564;top:6180;width:1650;height:37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vIhZxgAA&#10;ANwAAAAPAAAAZHJzL2Rvd25yZXYueG1sRI9Ba8JAFITvBf/D8gRvddMqbYzZSCkUFBRtLOLxkX1N&#10;gtm3IbvG+O+7hUKPw8x8w6SrwTSip87VlhU8TSMQxIXVNZcKvo4fjzEI55E1NpZJwZ0crLLRQ4qJ&#10;tjf+pD73pQgQdgkqqLxvEyldUZFBN7UtcfC+bWfQB9mVUnd4C3DTyOcoepEGaw4LFbb0XlFxya9G&#10;Qbnn427B8WHXby/xEB82s9N5o9RkPLwtQXga/H/4r73WCmbzV/g9E46AzH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OvIhZ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color w:val="72B541"/>
                              <w:sz w:val="32"/>
                              <w:szCs w:val="32"/>
                            </w:rPr>
                            <w:id w:val="-1031723511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08991479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color w:val="72B541"/>
                                  <w:sz w:val="32"/>
                                  <w:szCs w:val="32"/>
                                </w:rPr>
                                <w:t>@Singleton</w:t>
                              </w:r>
                              <w:r w:rsidRPr="009C7B47">
                                <w:rPr>
                                  <w:rFonts w:ascii="Myriad Pro" w:hAnsi="Myriad Pr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13" o:spid="_x0000_s1180" type="#_x0000_t202" style="position:absolute;left:4130;top:5741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IxwrwgAA&#10;ANwAAAAPAAAAZHJzL2Rvd25yZXYueG1sRE/LisIwFN0P+A/hCu7G1AdSO0YRQVAYUeswzPLSXNti&#10;c1OaTK1/bxaCy8N5L1adqURLjSstKxgNIxDEmdUl5wp+LtvPGITzyBory6TgQQ5Wy97HAhNt73ym&#10;NvW5CCHsElRQeF8nUrqsIINuaGviwF1tY9AH2ORSN3gP4aaS4yiaSYMlh4YCa9oUlN3Sf6MgP/Ll&#10;MOf4dGi/b3EXn/aT37+9UoN+t/4C4anzb/HLvdMKJtOwNpwJR0Au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8jHCvCAAAA3AAAAA8AAAAAAAAAAAAAAAAAlwIAAGRycy9kb3du&#10;cmV2LnhtbFBLBQYAAAAABAAEAPUAAACGAwAAAAA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2108570394"/>
                          </w:sdtPr>
                          <w:sdtEndPr>
                            <w:rPr>
                              <w:rStyle w:val="DefaultParagraphFont"/>
                              <w:color w:val="000000" w:themeColor="text1"/>
                            </w:rPr>
                          </w:sdtEndPr>
                          <w:sdtContent>
                            <w:p w14:paraId="6C46F6E7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Singleton Bugs</w:t>
                              </w:r>
                            </w:p>
                          </w:sdtContent>
                        </w:sdt>
                        <w:p w14:paraId="797ADED2" w14:textId="77777777" w:rsidR="00597864" w:rsidRPr="009C7B47" w:rsidRDefault="00597864" w:rsidP="000972FE">
                          <w:pPr>
                            <w:pStyle w:val="BusinessName"/>
                            <w:tabs>
                              <w:tab w:val="left" w:pos="2268"/>
                            </w:tabs>
                            <w:jc w:val="center"/>
                            <w:rPr>
                              <w:rFonts w:ascii="Myriad Pro" w:hAnsi="Myriad Pro"/>
                              <w:strike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line id="Straight Connector 9" o:spid="_x0000_s1181" style="position:absolute;visibility:visible;mso-wrap-style:square" from="4150,6176" to="6605,61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rSMDMUAAADcAAAADwAAAGRycy9kb3ducmV2LnhtbESPQWvCQBSE74L/YXlCL0U3Vmk0uoqI&#10;hRbpwbS9P7KvSTT7NuyuGv99Vyh4HGa+GWa57kwjLuR8bVnBeJSAIC6srrlU8P31NpyB8AFZY2OZ&#10;FNzIw3rV7y0x0/bKB7rkoRSxhH2GCqoQ2kxKX1Rk0I9sSxy9X+sMhihdKbXDayw3jXxJkldpsOa4&#10;UGFL24qKU342Ciacfzw7M8lnxe3zuJvvU5f+pEo9DbrNAkSgLjzC//S7jtx0Dvcz8QjI1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rSMDM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v:group id="Group 1035" o:spid="_x0000_s1182" style="position:absolute;left:4130;top:1800;width:2475;height:780" coordorigin="4130,1800" coordsize="2475,7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s9ug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skzA9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Wz26DDAAAA3AAAAA8A&#10;AAAAAAAAAAAAAAAAqQIAAGRycy9kb3ducmV2LnhtbFBLBQYAAAAABAAEAPoAAACZAwAAAAA=&#10;">
                  <v:shape id="Text Box 1010" o:spid="_x0000_s1183" type="#_x0000_t202" style="position:absolute;left:4130;top:180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wCNrxAAA&#10;ANwAAAAPAAAAZHJzL2Rvd25yZXYueG1sRI/disIwFITvBd8hnIW901RFqdUoIiysoPi3LF4emrNt&#10;sTkpTbbWtzeC4OUwM98w82VrStFQ7QrLCgb9CARxanXBmYKf81cvBuE8ssbSMim4k4PlotuZY6Lt&#10;jY/UnHwmAoRdggpy76tESpfmZND1bUUcvD9bG/RB1pnUNd4C3JRyGEUTabDgsJBjReuc0uvp3yjI&#10;9nzeTTk+7JrtNW7jw2b0e9ko9fnRrmYgPLX+HX61v7WC0XgAzzPhCMjF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8Aja8QAAADcAAAADwAAAAAAAAAAAAAAAACXAgAAZHJzL2Rv&#10;d25yZXYueG1sUEsFBgAAAAAEAAQA9QAAAIgDAAAAAA==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207251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028DC0E0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dstrike/>
                                  <w:color w:val="72B541"/>
                                  <w:sz w:val="32"/>
                                  <w:szCs w:val="32"/>
                                </w:rPr>
                                <w:t>Reflection Bugs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1020" o:spid="_x0000_s1184" type="#_x0000_t202" style="position:absolute;left:4130;top:2220;width:2454;height:36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Er0cxgAA&#10;ANwAAAAPAAAAZHJzL2Rvd25yZXYueG1sRI9Ba8JAFITvBf/D8gRvdaOhJY2uUgqFBhpqVcTjI/tM&#10;gtm3Ibsm6b/vFgoeh5n5hllvR9OInjpXW1awmEcgiAuray4VHA/vjwkI55E1NpZJwQ852G4mD2tM&#10;tR34m/q9L0WAsEtRQeV9m0rpiooMurltiYN3sZ1BH2RXSt3hEOCmkcsoepYGaw4LFbb0VlFx3d+M&#10;gvKLD/kLJ7u8/7wmY7LL4tM5U2o2HV9XIDyN/h7+b39oBfHTEv7OhCM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Er0cxgAAANwAAAAPAAAAAAAAAAAAAAAAAJcCAABkcnMv&#10;ZG93bnJldi54bWxQSwUGAAAAAAQABAD1AAAAigMAAAAA&#10;" fillcolor="white [3212]" stroked="f" strokecolor="#72b541" strokeweight="1pt">
                    <v:textbox inset="0,0,0,0">
                      <w:txbxContent>
                        <w:sdt>
                          <w:sdtPr>
                            <w:rPr>
                              <w:rStyle w:val="BusinessNameChar"/>
                              <w:rFonts w:ascii="Myriad Pro" w:hAnsi="Myriad Pro"/>
                              <w:bCs/>
                              <w:dstrike/>
                              <w:color w:val="72B541"/>
                              <w:sz w:val="32"/>
                              <w:szCs w:val="32"/>
                            </w:rPr>
                            <w:id w:val="-1933197700"/>
                          </w:sdtPr>
                          <w:sdtEndPr>
                            <w:rPr>
                              <w:rStyle w:val="DefaultParagraphFont"/>
                              <w:bCs w:val="0"/>
                              <w:dstrike w:val="0"/>
                              <w:color w:val="000000" w:themeColor="text1"/>
                            </w:rPr>
                          </w:sdtEndPr>
                          <w:sdtContent>
                            <w:p w14:paraId="33059975" w14:textId="77777777" w:rsidR="00597864" w:rsidRPr="009C7B47" w:rsidRDefault="00597864" w:rsidP="000972FE">
                              <w:pPr>
                                <w:pStyle w:val="BusinessName"/>
                                <w:tabs>
                                  <w:tab w:val="left" w:pos="2268"/>
                                </w:tabs>
                                <w:jc w:val="center"/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</w:pPr>
                              <w:r w:rsidRPr="009C7B47">
                                <w:rPr>
                                  <w:rStyle w:val="BusinessNameChar"/>
                                  <w:rFonts w:ascii="Myriad Pro" w:hAnsi="Myriad Pro"/>
                                  <w:bCs/>
                                  <w:color w:val="72B541"/>
                                  <w:sz w:val="32"/>
                                  <w:szCs w:val="32"/>
                                </w:rPr>
                                <w:t>@TestPrivates</w:t>
                              </w:r>
                            </w:p>
                          </w:sdtContent>
                        </w:sdt>
                      </w:txbxContent>
                    </v:textbox>
                  </v:shape>
                  <v:line id="Straight Connector 9" o:spid="_x0000_s1185" style="position:absolute;visibility:visible;mso-wrap-style:square" from="4150,2246" to="6605,2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oUtO8UAAADcAAAADwAAAGRycy9kb3ducmV2LnhtbESPQWvCQBSE70L/w/IKXqRuNLSxqauI&#10;KCilh6bt/ZF9TVKzb8PuqvHfuwXB4zDzzTDzZW9acSLnG8sKJuMEBHFpdcOVgu+v7dMMhA/IGlvL&#10;pOBCHpaLh8Ecc23P/EmnIlQilrDPUUEdQpdL6cuaDPqx7Yij92udwRClq6R2eI7lppXTJHmRBhuO&#10;CzV2tK6pPBRHoyDlYj9yJi1m5eXjb/P6nrnsJ1Nq+Niv3kAE6sM9fKN3OnLPKfyfiUdALq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oUtO8UAAADcAAAADwAAAAAAAAAA&#10;AAAAAAChAgAAZHJzL2Rvd25yZXYueG1sUEsFBgAAAAAEAAQA+QAAAJMDAAAAAA==&#10;" strokecolor="#72b541" strokeweight="2pt">
                    <v:shadow opacity="24903f" mv:blur="40000f" origin=",.5" offset="0,20000emu"/>
                  </v:line>
                </v:group>
                <w10:wrap type="through" anchorx="page" anchory="page"/>
              </v:group>
            </w:pict>
          </mc:Fallback>
        </mc:AlternateContent>
      </w:r>
    </w:p>
    <w:sectPr w:rsidR="009B0A49" w:rsidRPr="002B0EFC" w:rsidSect="00AD1096">
      <w:pgSz w:w="16840" w:h="11900" w:orient="landscape"/>
      <w:pgMar w:top="284" w:right="284" w:bottom="284" w:left="284" w:header="720" w:footer="720" w:gutter="0"/>
      <w:cols w:space="720"/>
      <w:docGrid w:linePitch="360"/>
      <w:printerSettings r:id="rId3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585A7A" w14:textId="77777777" w:rsidR="00597864" w:rsidRDefault="00597864" w:rsidP="00967EDF">
      <w:pPr>
        <w:spacing w:after="0" w:line="240" w:lineRule="auto"/>
      </w:pPr>
      <w:r>
        <w:separator/>
      </w:r>
    </w:p>
  </w:endnote>
  <w:endnote w:type="continuationSeparator" w:id="0">
    <w:p w14:paraId="598CC295" w14:textId="77777777" w:rsidR="00597864" w:rsidRDefault="00597864" w:rsidP="00967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yriad Pro">
    <w:panose1 w:val="020B0503030403020204"/>
    <w:charset w:val="00"/>
    <w:family w:val="auto"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CC692C" w14:textId="77777777" w:rsidR="00597864" w:rsidRDefault="00597864" w:rsidP="00967EDF">
      <w:pPr>
        <w:spacing w:after="0" w:line="240" w:lineRule="auto"/>
      </w:pPr>
      <w:r>
        <w:separator/>
      </w:r>
    </w:p>
  </w:footnote>
  <w:footnote w:type="continuationSeparator" w:id="0">
    <w:p w14:paraId="2DA489BE" w14:textId="77777777" w:rsidR="00597864" w:rsidRDefault="00597864" w:rsidP="00967E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EDF"/>
    <w:rsid w:val="000054CA"/>
    <w:rsid w:val="00023BDC"/>
    <w:rsid w:val="000514A0"/>
    <w:rsid w:val="000559D1"/>
    <w:rsid w:val="000972FE"/>
    <w:rsid w:val="000F68F1"/>
    <w:rsid w:val="00221DCB"/>
    <w:rsid w:val="002B0EFC"/>
    <w:rsid w:val="002F467A"/>
    <w:rsid w:val="00314C20"/>
    <w:rsid w:val="00363AF7"/>
    <w:rsid w:val="0044639A"/>
    <w:rsid w:val="0054015E"/>
    <w:rsid w:val="00597864"/>
    <w:rsid w:val="005C5C0D"/>
    <w:rsid w:val="005D6B41"/>
    <w:rsid w:val="005E1FC9"/>
    <w:rsid w:val="0060164C"/>
    <w:rsid w:val="00623054"/>
    <w:rsid w:val="00806375"/>
    <w:rsid w:val="00867DF4"/>
    <w:rsid w:val="00875750"/>
    <w:rsid w:val="009061A3"/>
    <w:rsid w:val="00967EDF"/>
    <w:rsid w:val="009B0A49"/>
    <w:rsid w:val="009B4341"/>
    <w:rsid w:val="009C7B47"/>
    <w:rsid w:val="00AA0B7A"/>
    <w:rsid w:val="00AC71E6"/>
    <w:rsid w:val="00AD1096"/>
    <w:rsid w:val="00B36E75"/>
    <w:rsid w:val="00B435DA"/>
    <w:rsid w:val="00B557A0"/>
    <w:rsid w:val="00BB3AD5"/>
    <w:rsid w:val="00C90649"/>
    <w:rsid w:val="00C923D0"/>
    <w:rsid w:val="00CF7A52"/>
    <w:rsid w:val="00E166A3"/>
    <w:rsid w:val="00E42600"/>
    <w:rsid w:val="00E83186"/>
    <w:rsid w:val="00F43C48"/>
    <w:rsid w:val="00F51DF1"/>
    <w:rsid w:val="00F9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D8C02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4463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4639A"/>
    <w:rPr>
      <w:color w:val="808080"/>
    </w:rPr>
  </w:style>
  <w:style w:type="paragraph" w:customStyle="1" w:styleId="PersonName">
    <w:name w:val="Person Name"/>
    <w:basedOn w:val="Normal"/>
    <w:link w:val="PersonNameChar"/>
    <w:qFormat/>
    <w:rsid w:val="0044639A"/>
    <w:pPr>
      <w:spacing w:after="0" w:line="240" w:lineRule="auto"/>
    </w:pPr>
    <w:rPr>
      <w:color w:val="CFA70A" w:themeColor="accent4" w:themeShade="BF"/>
      <w:sz w:val="24"/>
    </w:rPr>
  </w:style>
  <w:style w:type="character" w:customStyle="1" w:styleId="PersonNameChar">
    <w:name w:val="Person Name Char"/>
    <w:basedOn w:val="DefaultParagraphFont"/>
    <w:link w:val="PersonName"/>
    <w:rsid w:val="0044639A"/>
    <w:rPr>
      <w:color w:val="CFA70A" w:themeColor="accent4" w:themeShade="BF"/>
      <w:sz w:val="24"/>
    </w:rPr>
  </w:style>
  <w:style w:type="paragraph" w:customStyle="1" w:styleId="BusinessName">
    <w:name w:val="Business Name"/>
    <w:basedOn w:val="Normal"/>
    <w:link w:val="BusinessNameChar"/>
    <w:qFormat/>
    <w:rsid w:val="0044639A"/>
    <w:pPr>
      <w:spacing w:after="0" w:line="240" w:lineRule="auto"/>
    </w:pPr>
    <w:rPr>
      <w:color w:val="000000" w:themeColor="text1"/>
      <w:sz w:val="20"/>
      <w:szCs w:val="20"/>
    </w:rPr>
  </w:style>
  <w:style w:type="character" w:customStyle="1" w:styleId="BusinessNameChar">
    <w:name w:val="Business Name Char"/>
    <w:basedOn w:val="DefaultParagraphFont"/>
    <w:link w:val="BusinessName"/>
    <w:rsid w:val="0044639A"/>
    <w:rPr>
      <w:color w:val="000000" w:themeColor="text1"/>
      <w:sz w:val="20"/>
      <w:szCs w:val="20"/>
    </w:rPr>
  </w:style>
  <w:style w:type="paragraph" w:customStyle="1" w:styleId="PositionTitle">
    <w:name w:val="Position Title"/>
    <w:basedOn w:val="Normal"/>
    <w:link w:val="PositionTitleChar"/>
    <w:qFormat/>
    <w:rsid w:val="0044639A"/>
    <w:pPr>
      <w:spacing w:after="0" w:line="240" w:lineRule="auto"/>
    </w:pPr>
    <w:rPr>
      <w:color w:val="000000" w:themeColor="text1"/>
      <w:sz w:val="16"/>
    </w:rPr>
  </w:style>
  <w:style w:type="paragraph" w:customStyle="1" w:styleId="Phone">
    <w:name w:val="Phone"/>
    <w:basedOn w:val="Normal"/>
    <w:link w:val="PhoneChar"/>
    <w:qFormat/>
    <w:rsid w:val="0044639A"/>
    <w:pPr>
      <w:spacing w:after="0" w:line="240" w:lineRule="auto"/>
    </w:pPr>
    <w:rPr>
      <w:color w:val="000000" w:themeColor="text1"/>
      <w:sz w:val="16"/>
    </w:rPr>
  </w:style>
  <w:style w:type="character" w:customStyle="1" w:styleId="PositionTitleChar">
    <w:name w:val="Position Title Char"/>
    <w:basedOn w:val="DefaultParagraphFont"/>
    <w:link w:val="PositionTitle"/>
    <w:rsid w:val="0044639A"/>
    <w:rPr>
      <w:color w:val="000000" w:themeColor="text1"/>
      <w:sz w:val="16"/>
    </w:rPr>
  </w:style>
  <w:style w:type="paragraph" w:customStyle="1" w:styleId="Mobile">
    <w:name w:val="Mobile"/>
    <w:basedOn w:val="Normal"/>
    <w:link w:val="MobileChar"/>
    <w:qFormat/>
    <w:rsid w:val="0044639A"/>
    <w:pPr>
      <w:spacing w:after="240" w:line="240" w:lineRule="auto"/>
    </w:pPr>
    <w:rPr>
      <w:color w:val="000000" w:themeColor="text1"/>
      <w:sz w:val="16"/>
    </w:rPr>
  </w:style>
  <w:style w:type="character" w:customStyle="1" w:styleId="PhoneChar">
    <w:name w:val="Phone Char"/>
    <w:basedOn w:val="DefaultParagraphFont"/>
    <w:link w:val="Phone"/>
    <w:rsid w:val="0044639A"/>
    <w:rPr>
      <w:color w:val="000000" w:themeColor="text1"/>
      <w:sz w:val="16"/>
    </w:rPr>
  </w:style>
  <w:style w:type="paragraph" w:customStyle="1" w:styleId="Email">
    <w:name w:val="Email"/>
    <w:basedOn w:val="Normal"/>
    <w:link w:val="EmailChar"/>
    <w:qFormat/>
    <w:rsid w:val="0044639A"/>
    <w:pPr>
      <w:spacing w:after="0" w:line="240" w:lineRule="auto"/>
    </w:pPr>
    <w:rPr>
      <w:color w:val="000000" w:themeColor="text1"/>
      <w:sz w:val="16"/>
    </w:rPr>
  </w:style>
  <w:style w:type="character" w:customStyle="1" w:styleId="MobileChar">
    <w:name w:val="Mobile Char"/>
    <w:basedOn w:val="DefaultParagraphFont"/>
    <w:link w:val="Mobile"/>
    <w:rsid w:val="0044639A"/>
    <w:rPr>
      <w:color w:val="000000" w:themeColor="text1"/>
      <w:sz w:val="16"/>
    </w:rPr>
  </w:style>
  <w:style w:type="paragraph" w:customStyle="1" w:styleId="Website">
    <w:name w:val="Website"/>
    <w:basedOn w:val="Normal"/>
    <w:link w:val="WebsiteChar"/>
    <w:qFormat/>
    <w:rsid w:val="0044639A"/>
    <w:pPr>
      <w:spacing w:after="0" w:line="240" w:lineRule="auto"/>
    </w:pPr>
    <w:rPr>
      <w:color w:val="000000" w:themeColor="text1"/>
      <w:sz w:val="16"/>
    </w:rPr>
  </w:style>
  <w:style w:type="character" w:customStyle="1" w:styleId="EmailChar">
    <w:name w:val="Email Char"/>
    <w:basedOn w:val="DefaultParagraphFont"/>
    <w:link w:val="Email"/>
    <w:rsid w:val="0044639A"/>
    <w:rPr>
      <w:color w:val="000000" w:themeColor="text1"/>
      <w:sz w:val="16"/>
    </w:rPr>
  </w:style>
  <w:style w:type="character" w:customStyle="1" w:styleId="WebsiteChar">
    <w:name w:val="Website Char"/>
    <w:basedOn w:val="DefaultParagraphFont"/>
    <w:link w:val="Website"/>
    <w:rsid w:val="0044639A"/>
    <w:rPr>
      <w:color w:val="000000" w:themeColor="text1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3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67ED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EDF"/>
  </w:style>
  <w:style w:type="paragraph" w:styleId="Footer">
    <w:name w:val="footer"/>
    <w:basedOn w:val="Normal"/>
    <w:link w:val="FooterChar"/>
    <w:uiPriority w:val="99"/>
    <w:unhideWhenUsed/>
    <w:rsid w:val="00967ED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ED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4463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4639A"/>
    <w:rPr>
      <w:color w:val="808080"/>
    </w:rPr>
  </w:style>
  <w:style w:type="paragraph" w:customStyle="1" w:styleId="PersonName">
    <w:name w:val="Person Name"/>
    <w:basedOn w:val="Normal"/>
    <w:link w:val="PersonNameChar"/>
    <w:qFormat/>
    <w:rsid w:val="0044639A"/>
    <w:pPr>
      <w:spacing w:after="0" w:line="240" w:lineRule="auto"/>
    </w:pPr>
    <w:rPr>
      <w:color w:val="CFA70A" w:themeColor="accent4" w:themeShade="BF"/>
      <w:sz w:val="24"/>
    </w:rPr>
  </w:style>
  <w:style w:type="character" w:customStyle="1" w:styleId="PersonNameChar">
    <w:name w:val="Person Name Char"/>
    <w:basedOn w:val="DefaultParagraphFont"/>
    <w:link w:val="PersonName"/>
    <w:rsid w:val="0044639A"/>
    <w:rPr>
      <w:color w:val="CFA70A" w:themeColor="accent4" w:themeShade="BF"/>
      <w:sz w:val="24"/>
    </w:rPr>
  </w:style>
  <w:style w:type="paragraph" w:customStyle="1" w:styleId="BusinessName">
    <w:name w:val="Business Name"/>
    <w:basedOn w:val="Normal"/>
    <w:link w:val="BusinessNameChar"/>
    <w:qFormat/>
    <w:rsid w:val="0044639A"/>
    <w:pPr>
      <w:spacing w:after="0" w:line="240" w:lineRule="auto"/>
    </w:pPr>
    <w:rPr>
      <w:color w:val="000000" w:themeColor="text1"/>
      <w:sz w:val="20"/>
      <w:szCs w:val="20"/>
    </w:rPr>
  </w:style>
  <w:style w:type="character" w:customStyle="1" w:styleId="BusinessNameChar">
    <w:name w:val="Business Name Char"/>
    <w:basedOn w:val="DefaultParagraphFont"/>
    <w:link w:val="BusinessName"/>
    <w:rsid w:val="0044639A"/>
    <w:rPr>
      <w:color w:val="000000" w:themeColor="text1"/>
      <w:sz w:val="20"/>
      <w:szCs w:val="20"/>
    </w:rPr>
  </w:style>
  <w:style w:type="paragraph" w:customStyle="1" w:styleId="PositionTitle">
    <w:name w:val="Position Title"/>
    <w:basedOn w:val="Normal"/>
    <w:link w:val="PositionTitleChar"/>
    <w:qFormat/>
    <w:rsid w:val="0044639A"/>
    <w:pPr>
      <w:spacing w:after="0" w:line="240" w:lineRule="auto"/>
    </w:pPr>
    <w:rPr>
      <w:color w:val="000000" w:themeColor="text1"/>
      <w:sz w:val="16"/>
    </w:rPr>
  </w:style>
  <w:style w:type="paragraph" w:customStyle="1" w:styleId="Phone">
    <w:name w:val="Phone"/>
    <w:basedOn w:val="Normal"/>
    <w:link w:val="PhoneChar"/>
    <w:qFormat/>
    <w:rsid w:val="0044639A"/>
    <w:pPr>
      <w:spacing w:after="0" w:line="240" w:lineRule="auto"/>
    </w:pPr>
    <w:rPr>
      <w:color w:val="000000" w:themeColor="text1"/>
      <w:sz w:val="16"/>
    </w:rPr>
  </w:style>
  <w:style w:type="character" w:customStyle="1" w:styleId="PositionTitleChar">
    <w:name w:val="Position Title Char"/>
    <w:basedOn w:val="DefaultParagraphFont"/>
    <w:link w:val="PositionTitle"/>
    <w:rsid w:val="0044639A"/>
    <w:rPr>
      <w:color w:val="000000" w:themeColor="text1"/>
      <w:sz w:val="16"/>
    </w:rPr>
  </w:style>
  <w:style w:type="paragraph" w:customStyle="1" w:styleId="Mobile">
    <w:name w:val="Mobile"/>
    <w:basedOn w:val="Normal"/>
    <w:link w:val="MobileChar"/>
    <w:qFormat/>
    <w:rsid w:val="0044639A"/>
    <w:pPr>
      <w:spacing w:after="240" w:line="240" w:lineRule="auto"/>
    </w:pPr>
    <w:rPr>
      <w:color w:val="000000" w:themeColor="text1"/>
      <w:sz w:val="16"/>
    </w:rPr>
  </w:style>
  <w:style w:type="character" w:customStyle="1" w:styleId="PhoneChar">
    <w:name w:val="Phone Char"/>
    <w:basedOn w:val="DefaultParagraphFont"/>
    <w:link w:val="Phone"/>
    <w:rsid w:val="0044639A"/>
    <w:rPr>
      <w:color w:val="000000" w:themeColor="text1"/>
      <w:sz w:val="16"/>
    </w:rPr>
  </w:style>
  <w:style w:type="paragraph" w:customStyle="1" w:styleId="Email">
    <w:name w:val="Email"/>
    <w:basedOn w:val="Normal"/>
    <w:link w:val="EmailChar"/>
    <w:qFormat/>
    <w:rsid w:val="0044639A"/>
    <w:pPr>
      <w:spacing w:after="0" w:line="240" w:lineRule="auto"/>
    </w:pPr>
    <w:rPr>
      <w:color w:val="000000" w:themeColor="text1"/>
      <w:sz w:val="16"/>
    </w:rPr>
  </w:style>
  <w:style w:type="character" w:customStyle="1" w:styleId="MobileChar">
    <w:name w:val="Mobile Char"/>
    <w:basedOn w:val="DefaultParagraphFont"/>
    <w:link w:val="Mobile"/>
    <w:rsid w:val="0044639A"/>
    <w:rPr>
      <w:color w:val="000000" w:themeColor="text1"/>
      <w:sz w:val="16"/>
    </w:rPr>
  </w:style>
  <w:style w:type="paragraph" w:customStyle="1" w:styleId="Website">
    <w:name w:val="Website"/>
    <w:basedOn w:val="Normal"/>
    <w:link w:val="WebsiteChar"/>
    <w:qFormat/>
    <w:rsid w:val="0044639A"/>
    <w:pPr>
      <w:spacing w:after="0" w:line="240" w:lineRule="auto"/>
    </w:pPr>
    <w:rPr>
      <w:color w:val="000000" w:themeColor="text1"/>
      <w:sz w:val="16"/>
    </w:rPr>
  </w:style>
  <w:style w:type="character" w:customStyle="1" w:styleId="EmailChar">
    <w:name w:val="Email Char"/>
    <w:basedOn w:val="DefaultParagraphFont"/>
    <w:link w:val="Email"/>
    <w:rsid w:val="0044639A"/>
    <w:rPr>
      <w:color w:val="000000" w:themeColor="text1"/>
      <w:sz w:val="16"/>
    </w:rPr>
  </w:style>
  <w:style w:type="character" w:customStyle="1" w:styleId="WebsiteChar">
    <w:name w:val="Website Char"/>
    <w:basedOn w:val="DefaultParagraphFont"/>
    <w:link w:val="Website"/>
    <w:rsid w:val="0044639A"/>
    <w:rPr>
      <w:color w:val="000000" w:themeColor="text1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3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67ED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EDF"/>
  </w:style>
  <w:style w:type="paragraph" w:styleId="Footer">
    <w:name w:val="footer"/>
    <w:basedOn w:val="Normal"/>
    <w:link w:val="FooterChar"/>
    <w:uiPriority w:val="99"/>
    <w:unhideWhenUsed/>
    <w:rsid w:val="00967ED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printerSettings" Target="printerSettings/printerSettings1.bin"/><Relationship Id="rId32" Type="http://schemas.openxmlformats.org/officeDocument/2006/relationships/fontTable" Target="fontTable.xml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SD:private:var:folders:54:54wUdohaH8eR-mvbJL0l2k+++TI:-Tmp-:TC103861119990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2898B4-E1CF-4581-8D5D-043D8B15D8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DEBBBE-6012-C747-9BB9-95D2D3FB6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TC103861119990</Template>
  <TotalTime>465</TotalTime>
  <Pages>2</Pages>
  <Words>4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Kahlout</dc:creator>
  <cp:keywords/>
  <dc:description/>
  <cp:lastModifiedBy>Gabriele Kahlout</cp:lastModifiedBy>
  <cp:revision>5</cp:revision>
  <dcterms:created xsi:type="dcterms:W3CDTF">2011-10-02T23:13:00Z</dcterms:created>
  <dcterms:modified xsi:type="dcterms:W3CDTF">2011-10-03T15:29:00Z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TC103861119990</vt:lpwstr>
  </property>
</Properties>
</file>